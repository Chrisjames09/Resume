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5ADD" w14:textId="0F08B4E8" w:rsidR="00535F87" w:rsidRDefault="00535F87" w:rsidP="00262B06"/>
    <w:tbl>
      <w:tblPr>
        <w:tblW w:w="11520" w:type="dxa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4"/>
        <w:gridCol w:w="1674"/>
        <w:gridCol w:w="1621"/>
        <w:gridCol w:w="1771"/>
        <w:gridCol w:w="2024"/>
        <w:gridCol w:w="1417"/>
        <w:gridCol w:w="163"/>
        <w:gridCol w:w="176"/>
        <w:gridCol w:w="415"/>
        <w:gridCol w:w="381"/>
        <w:gridCol w:w="1082"/>
        <w:gridCol w:w="180"/>
        <w:gridCol w:w="123"/>
        <w:gridCol w:w="83"/>
        <w:gridCol w:w="126"/>
        <w:gridCol w:w="40"/>
      </w:tblGrid>
      <w:tr w:rsidR="0050072F" w14:paraId="3EFAA35A" w14:textId="77777777" w:rsidTr="009813A5">
        <w:trPr>
          <w:gridAfter w:val="2"/>
          <w:wAfter w:w="166" w:type="dxa"/>
        </w:trPr>
        <w:tc>
          <w:tcPr>
            <w:tcW w:w="244" w:type="dxa"/>
          </w:tcPr>
          <w:p w14:paraId="3D7BBDC2" w14:textId="77777777" w:rsidR="00166F4D" w:rsidRDefault="00166F4D" w:rsidP="000F44F8"/>
        </w:tc>
        <w:tc>
          <w:tcPr>
            <w:tcW w:w="10904" w:type="dxa"/>
            <w:gridSpan w:val="11"/>
          </w:tcPr>
          <w:p w14:paraId="4F2B7D6A" w14:textId="433D0B2A" w:rsidR="00166F4D" w:rsidRDefault="00243E84" w:rsidP="000F44F8">
            <w:pPr>
              <w:pStyle w:val="Title"/>
            </w:pPr>
            <w:r>
              <w:t>Khant htoo aung</w:t>
            </w:r>
          </w:p>
        </w:tc>
        <w:tc>
          <w:tcPr>
            <w:tcW w:w="206" w:type="dxa"/>
            <w:gridSpan w:val="2"/>
          </w:tcPr>
          <w:p w14:paraId="52771F5A" w14:textId="77777777" w:rsidR="00166F4D" w:rsidRDefault="00166F4D" w:rsidP="000F44F8"/>
        </w:tc>
      </w:tr>
      <w:tr w:rsidR="0050072F" w14:paraId="7D6B15F5" w14:textId="77777777" w:rsidTr="009813A5">
        <w:trPr>
          <w:gridAfter w:val="6"/>
          <w:wAfter w:w="1634" w:type="dxa"/>
        </w:trPr>
        <w:tc>
          <w:tcPr>
            <w:tcW w:w="244" w:type="dxa"/>
          </w:tcPr>
          <w:p w14:paraId="30597D80" w14:textId="77777777" w:rsidR="00166F4D" w:rsidRDefault="00166F4D" w:rsidP="000F44F8"/>
        </w:tc>
        <w:tc>
          <w:tcPr>
            <w:tcW w:w="3295" w:type="dxa"/>
            <w:gridSpan w:val="2"/>
            <w:tcBorders>
              <w:bottom w:val="single" w:sz="4" w:space="0" w:color="auto"/>
            </w:tcBorders>
          </w:tcPr>
          <w:p w14:paraId="74306E1D" w14:textId="77777777" w:rsidR="00166F4D" w:rsidRDefault="00166F4D" w:rsidP="000F44F8"/>
        </w:tc>
        <w:tc>
          <w:tcPr>
            <w:tcW w:w="1771" w:type="dxa"/>
            <w:tcBorders>
              <w:bottom w:val="single" w:sz="4" w:space="0" w:color="auto"/>
            </w:tcBorders>
          </w:tcPr>
          <w:p w14:paraId="00FD4DD8" w14:textId="77777777" w:rsidR="00166F4D" w:rsidRDefault="00166F4D" w:rsidP="000F44F8"/>
        </w:tc>
        <w:tc>
          <w:tcPr>
            <w:tcW w:w="3604" w:type="dxa"/>
            <w:gridSpan w:val="3"/>
            <w:tcBorders>
              <w:bottom w:val="single" w:sz="4" w:space="0" w:color="auto"/>
            </w:tcBorders>
          </w:tcPr>
          <w:p w14:paraId="109FFBF6" w14:textId="77777777" w:rsidR="00166F4D" w:rsidRDefault="00166F4D" w:rsidP="000F44F8"/>
        </w:tc>
        <w:tc>
          <w:tcPr>
            <w:tcW w:w="591" w:type="dxa"/>
            <w:gridSpan w:val="2"/>
            <w:tcBorders>
              <w:bottom w:val="single" w:sz="4" w:space="0" w:color="auto"/>
            </w:tcBorders>
          </w:tcPr>
          <w:p w14:paraId="6491D173" w14:textId="77777777" w:rsidR="00166F4D" w:rsidRDefault="00166F4D" w:rsidP="000F44F8"/>
        </w:tc>
        <w:tc>
          <w:tcPr>
            <w:tcW w:w="381" w:type="dxa"/>
          </w:tcPr>
          <w:p w14:paraId="491D2040" w14:textId="77777777" w:rsidR="00166F4D" w:rsidRDefault="00166F4D" w:rsidP="000F44F8"/>
        </w:tc>
      </w:tr>
      <w:tr w:rsidR="0050072F" w14:paraId="0C1A9C5B" w14:textId="77777777" w:rsidTr="009813A5">
        <w:trPr>
          <w:gridAfter w:val="2"/>
          <w:wAfter w:w="166" w:type="dxa"/>
          <w:trHeight w:val="665"/>
        </w:trPr>
        <w:tc>
          <w:tcPr>
            <w:tcW w:w="244" w:type="dxa"/>
          </w:tcPr>
          <w:p w14:paraId="103648A0" w14:textId="77777777" w:rsidR="00166F4D" w:rsidRDefault="00166F4D" w:rsidP="000F44F8"/>
        </w:tc>
        <w:tc>
          <w:tcPr>
            <w:tcW w:w="109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CD5E7" w14:textId="14AAE56E" w:rsidR="00166F4D" w:rsidRDefault="00243E84" w:rsidP="000F44F8">
            <w:pPr>
              <w:pStyle w:val="Subtitle"/>
            </w:pPr>
            <w:r>
              <w:t>Fintech graduate with hand-on experiences</w:t>
            </w:r>
          </w:p>
        </w:tc>
        <w:tc>
          <w:tcPr>
            <w:tcW w:w="206" w:type="dxa"/>
            <w:gridSpan w:val="2"/>
          </w:tcPr>
          <w:p w14:paraId="6EF6C619" w14:textId="77777777" w:rsidR="00166F4D" w:rsidRDefault="00166F4D" w:rsidP="000F44F8"/>
        </w:tc>
      </w:tr>
      <w:tr w:rsidR="0050072F" w14:paraId="205802EE" w14:textId="77777777" w:rsidTr="009813A5">
        <w:trPr>
          <w:gridAfter w:val="6"/>
          <w:wAfter w:w="1634" w:type="dxa"/>
          <w:trHeight w:val="350"/>
        </w:trPr>
        <w:tc>
          <w:tcPr>
            <w:tcW w:w="244" w:type="dxa"/>
          </w:tcPr>
          <w:p w14:paraId="73ECF87E" w14:textId="77777777" w:rsidR="00166F4D" w:rsidRDefault="00166F4D" w:rsidP="000F44F8"/>
        </w:tc>
        <w:tc>
          <w:tcPr>
            <w:tcW w:w="3295" w:type="dxa"/>
            <w:gridSpan w:val="2"/>
            <w:tcBorders>
              <w:top w:val="single" w:sz="4" w:space="0" w:color="auto"/>
            </w:tcBorders>
          </w:tcPr>
          <w:p w14:paraId="6505E4C5" w14:textId="77777777" w:rsidR="00166F4D" w:rsidRDefault="00166F4D" w:rsidP="000F44F8"/>
        </w:tc>
        <w:tc>
          <w:tcPr>
            <w:tcW w:w="1771" w:type="dxa"/>
            <w:tcBorders>
              <w:top w:val="single" w:sz="4" w:space="0" w:color="auto"/>
            </w:tcBorders>
          </w:tcPr>
          <w:p w14:paraId="2E264218" w14:textId="77777777" w:rsidR="00166F4D" w:rsidRDefault="00166F4D" w:rsidP="000F44F8"/>
        </w:tc>
        <w:tc>
          <w:tcPr>
            <w:tcW w:w="3604" w:type="dxa"/>
            <w:gridSpan w:val="3"/>
            <w:tcBorders>
              <w:top w:val="single" w:sz="4" w:space="0" w:color="auto"/>
            </w:tcBorders>
          </w:tcPr>
          <w:p w14:paraId="0CC2551C" w14:textId="77777777" w:rsidR="00166F4D" w:rsidRDefault="00166F4D" w:rsidP="000F44F8"/>
        </w:tc>
        <w:tc>
          <w:tcPr>
            <w:tcW w:w="591" w:type="dxa"/>
            <w:gridSpan w:val="2"/>
            <w:tcBorders>
              <w:top w:val="single" w:sz="4" w:space="0" w:color="auto"/>
            </w:tcBorders>
          </w:tcPr>
          <w:p w14:paraId="1647C41A" w14:textId="77777777" w:rsidR="00166F4D" w:rsidRDefault="00166F4D" w:rsidP="000F44F8"/>
        </w:tc>
        <w:tc>
          <w:tcPr>
            <w:tcW w:w="381" w:type="dxa"/>
          </w:tcPr>
          <w:p w14:paraId="5A3AE45F" w14:textId="77777777" w:rsidR="00166F4D" w:rsidRDefault="00166F4D" w:rsidP="000F44F8"/>
        </w:tc>
      </w:tr>
      <w:tr w:rsidR="0050072F" w14:paraId="7844CEA7" w14:textId="77777777" w:rsidTr="009813A5">
        <w:trPr>
          <w:gridAfter w:val="3"/>
          <w:wAfter w:w="249" w:type="dxa"/>
          <w:trHeight w:val="405"/>
        </w:trPr>
        <w:tc>
          <w:tcPr>
            <w:tcW w:w="244" w:type="dxa"/>
          </w:tcPr>
          <w:p w14:paraId="6B7525F2" w14:textId="77777777" w:rsidR="00166F4D" w:rsidRDefault="00166F4D" w:rsidP="000F44F8"/>
        </w:tc>
        <w:tc>
          <w:tcPr>
            <w:tcW w:w="1674" w:type="dxa"/>
            <w:tcBorders>
              <w:bottom w:val="single" w:sz="4" w:space="0" w:color="auto"/>
            </w:tcBorders>
          </w:tcPr>
          <w:p w14:paraId="083DABAE" w14:textId="77777777" w:rsidR="00166F4D" w:rsidRDefault="00000000" w:rsidP="000F44F8">
            <w:pPr>
              <w:pStyle w:val="Heading1"/>
            </w:pPr>
            <w:sdt>
              <w:sdtPr>
                <w:id w:val="63298779"/>
                <w:placeholder>
                  <w:docPart w:val="21B1ADCB444D48C28B02988FFC2BB8B9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1621" w:type="dxa"/>
          </w:tcPr>
          <w:p w14:paraId="40EFE1F1" w14:textId="77777777" w:rsidR="00166F4D" w:rsidRDefault="00166F4D" w:rsidP="000F44F8">
            <w:pPr>
              <w:pStyle w:val="Heading1"/>
            </w:pPr>
          </w:p>
        </w:tc>
        <w:tc>
          <w:tcPr>
            <w:tcW w:w="1771" w:type="dxa"/>
          </w:tcPr>
          <w:p w14:paraId="4DBBA913" w14:textId="02CB86D1" w:rsidR="00166F4D" w:rsidRDefault="00243E84" w:rsidP="000F44F8">
            <w:r>
              <w:t xml:space="preserve">        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14:paraId="33522587" w14:textId="77777777" w:rsidR="00166F4D" w:rsidRDefault="00000000" w:rsidP="00166F4D">
            <w:pPr>
              <w:pStyle w:val="Heading1"/>
            </w:pPr>
            <w:sdt>
              <w:sdtPr>
                <w:id w:val="-447008296"/>
                <w:placeholder>
                  <w:docPart w:val="CD83C3C6C0354963AB7E0CC13415C013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1417" w:type="dxa"/>
          </w:tcPr>
          <w:p w14:paraId="71768DE6" w14:textId="77777777" w:rsidR="00166F4D" w:rsidRDefault="00166F4D" w:rsidP="00166F4D">
            <w:pPr>
              <w:pStyle w:val="Heading1"/>
            </w:pPr>
          </w:p>
        </w:tc>
        <w:tc>
          <w:tcPr>
            <w:tcW w:w="2217" w:type="dxa"/>
            <w:gridSpan w:val="5"/>
          </w:tcPr>
          <w:p w14:paraId="6C2E92EF" w14:textId="77777777" w:rsidR="00166F4D" w:rsidRDefault="00166F4D" w:rsidP="000F44F8"/>
        </w:tc>
        <w:tc>
          <w:tcPr>
            <w:tcW w:w="303" w:type="dxa"/>
            <w:gridSpan w:val="2"/>
          </w:tcPr>
          <w:p w14:paraId="51C7C7B2" w14:textId="77777777" w:rsidR="00166F4D" w:rsidRDefault="00166F4D" w:rsidP="000F44F8"/>
        </w:tc>
      </w:tr>
      <w:tr w:rsidR="0050072F" w14:paraId="5B9DF795" w14:textId="77777777" w:rsidTr="009813A5">
        <w:trPr>
          <w:gridAfter w:val="1"/>
          <w:wAfter w:w="40" w:type="dxa"/>
          <w:trHeight w:val="3050"/>
        </w:trPr>
        <w:tc>
          <w:tcPr>
            <w:tcW w:w="244" w:type="dxa"/>
          </w:tcPr>
          <w:p w14:paraId="02B8D874" w14:textId="77777777" w:rsidR="00166F4D" w:rsidRDefault="00166F4D" w:rsidP="000F44F8"/>
        </w:tc>
        <w:tc>
          <w:tcPr>
            <w:tcW w:w="3295" w:type="dxa"/>
            <w:gridSpan w:val="2"/>
          </w:tcPr>
          <w:p w14:paraId="08549051" w14:textId="08A69E7D" w:rsidR="00166F4D" w:rsidRPr="002D6898" w:rsidRDefault="00243E84" w:rsidP="000F44F8">
            <w:pPr>
              <w:pStyle w:val="Heading2"/>
            </w:pPr>
            <w:r>
              <w:t>+65 86962284</w:t>
            </w:r>
          </w:p>
          <w:p w14:paraId="2F31336B" w14:textId="5E7E199B" w:rsidR="00166F4D" w:rsidRPr="002D6898" w:rsidRDefault="00243E84" w:rsidP="000F44F8">
            <w:pPr>
              <w:pStyle w:val="Heading2"/>
            </w:pPr>
            <w:r>
              <w:t>Khanthtooaung52@gmail.com</w:t>
            </w:r>
          </w:p>
          <w:p w14:paraId="45F443BA" w14:textId="77777777" w:rsidR="00243E84" w:rsidRDefault="00243E84" w:rsidP="00243E84">
            <w:hyperlink r:id="rId11" w:history="1">
              <w:r w:rsidRPr="00243E84">
                <w:rPr>
                  <w:rStyle w:val="Hyperlink"/>
                </w:rPr>
                <w:t>khanthtooaung52.com/my-site</w:t>
              </w:r>
            </w:hyperlink>
          </w:p>
          <w:p w14:paraId="0D8E5EFD" w14:textId="31F563B6" w:rsidR="00243E84" w:rsidRPr="00243E84" w:rsidRDefault="00243E84" w:rsidP="00243E84">
            <w:hyperlink r:id="rId12" w:history="1">
              <w:r w:rsidRPr="00243E84">
                <w:rPr>
                  <w:rStyle w:val="Hyperlink"/>
                </w:rPr>
                <w:t>linkedin.com/in/khant-htoo-aung</w:t>
              </w:r>
            </w:hyperlink>
          </w:p>
        </w:tc>
        <w:tc>
          <w:tcPr>
            <w:tcW w:w="1771" w:type="dxa"/>
          </w:tcPr>
          <w:p w14:paraId="0FBDBA10" w14:textId="77777777" w:rsidR="001E7B0F" w:rsidRDefault="001E7B0F" w:rsidP="000F44F8"/>
          <w:p w14:paraId="618D47D0" w14:textId="77777777" w:rsidR="001E7B0F" w:rsidRDefault="001E7B0F" w:rsidP="000F44F8"/>
          <w:p w14:paraId="625AC3A3" w14:textId="77777777" w:rsidR="001E7B0F" w:rsidRDefault="001E7B0F" w:rsidP="000F44F8"/>
          <w:p w14:paraId="3D0F5AB3" w14:textId="77777777" w:rsidR="001E7B0F" w:rsidRDefault="001E7B0F" w:rsidP="000F44F8"/>
          <w:p w14:paraId="29DED34F" w14:textId="4693B7C5" w:rsidR="00166F4D" w:rsidRDefault="00243E84" w:rsidP="000F44F8">
            <w:r>
              <w:t xml:space="preserve">       </w:t>
            </w:r>
          </w:p>
        </w:tc>
        <w:tc>
          <w:tcPr>
            <w:tcW w:w="5838" w:type="dxa"/>
            <w:gridSpan w:val="8"/>
          </w:tcPr>
          <w:p w14:paraId="160A22D0" w14:textId="77777777" w:rsidR="00166F4D" w:rsidRDefault="00243E84" w:rsidP="000F44F8">
            <w:r w:rsidRPr="00243E84">
              <w:t>Motivated and adaptable individual with a strong foundation in both business and IT, developed through academic projects, internship experience, and hands-on roles in customer service and operations. Skilled in problem-solving, data analysis, and digital tools, with the ability to bridge technical solutions and business needs. Proven ability to work in fast-paced environments, deliver quality customer experiences, and support operational efficiency. Eager to apply interdisciplinary knowledge to drive value in dynamic organizations.</w:t>
            </w:r>
          </w:p>
          <w:p w14:paraId="24F5FCFF" w14:textId="77777777" w:rsidR="0050072F" w:rsidRDefault="0050072F" w:rsidP="000F44F8"/>
          <w:p w14:paraId="645D5327" w14:textId="6DA65627" w:rsidR="0050072F" w:rsidRPr="0050072F" w:rsidRDefault="0050072F" w:rsidP="0050072F"/>
        </w:tc>
        <w:tc>
          <w:tcPr>
            <w:tcW w:w="332" w:type="dxa"/>
            <w:gridSpan w:val="3"/>
          </w:tcPr>
          <w:p w14:paraId="6B4BF25E" w14:textId="77777777" w:rsidR="00166F4D" w:rsidRDefault="00166F4D" w:rsidP="000F44F8"/>
        </w:tc>
      </w:tr>
      <w:tr w:rsidR="00206C86" w14:paraId="54545B06" w14:textId="77777777" w:rsidTr="00D90825">
        <w:trPr>
          <w:gridAfter w:val="1"/>
          <w:wAfter w:w="40" w:type="dxa"/>
          <w:trHeight w:val="603"/>
        </w:trPr>
        <w:tc>
          <w:tcPr>
            <w:tcW w:w="244" w:type="dxa"/>
          </w:tcPr>
          <w:p w14:paraId="3D4C64C8" w14:textId="68326226" w:rsidR="00206C86" w:rsidRDefault="00206C86" w:rsidP="000F44F8"/>
        </w:tc>
        <w:tc>
          <w:tcPr>
            <w:tcW w:w="3295" w:type="dxa"/>
            <w:gridSpan w:val="2"/>
          </w:tcPr>
          <w:p w14:paraId="36C3169D" w14:textId="10BFEB36" w:rsidR="00206C86" w:rsidRDefault="00206C86" w:rsidP="000F44F8">
            <w:pPr>
              <w:pStyle w:val="Heading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F2F739" wp14:editId="1389766D">
                      <wp:simplePos x="0" y="0"/>
                      <wp:positionH relativeFrom="column">
                        <wp:posOffset>-792</wp:posOffset>
                      </wp:positionH>
                      <wp:positionV relativeFrom="paragraph">
                        <wp:posOffset>522291</wp:posOffset>
                      </wp:positionV>
                      <wp:extent cx="397823" cy="0"/>
                      <wp:effectExtent l="0" t="0" r="0" b="0"/>
                      <wp:wrapNone/>
                      <wp:docPr id="36398634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782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4043A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41.15pt" to="31.2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jmuAEAANE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" strokecolor="black [3213]" strokeweight=".5pt">
                      <v:stroke joinstyle="miter"/>
                    </v:line>
                  </w:pict>
                </mc:Fallback>
              </mc:AlternateContent>
            </w:r>
            <w:sdt>
              <w:sdtPr>
                <w:id w:val="259270251"/>
                <w:placeholder>
                  <w:docPart w:val="48F70FA98C1E407AAD22A02B0B9913BB"/>
                </w:placeholder>
                <w:temporary/>
                <w:showingPlcHdr/>
                <w15:appearance w15:val="hidden"/>
              </w:sdtPr>
              <w:sdtContent>
                <w:r w:rsidRPr="00206C86">
                  <w:rPr>
                    <w:b/>
                    <w:bCs/>
                  </w:rPr>
                  <w:t>SKILLS</w:t>
                </w:r>
              </w:sdtContent>
            </w:sdt>
          </w:p>
        </w:tc>
        <w:tc>
          <w:tcPr>
            <w:tcW w:w="1771" w:type="dxa"/>
          </w:tcPr>
          <w:p w14:paraId="75474339" w14:textId="77777777" w:rsidR="00206C86" w:rsidRDefault="00206C86" w:rsidP="000F44F8"/>
        </w:tc>
        <w:tc>
          <w:tcPr>
            <w:tcW w:w="3780" w:type="dxa"/>
            <w:gridSpan w:val="4"/>
            <w:tcBorders>
              <w:bottom w:val="single" w:sz="4" w:space="0" w:color="auto"/>
            </w:tcBorders>
          </w:tcPr>
          <w:p w14:paraId="4D7012CD" w14:textId="77777777" w:rsidR="00206C86" w:rsidRDefault="00206C86" w:rsidP="00206C86">
            <w:pPr>
              <w:pStyle w:val="Heading1"/>
            </w:pPr>
          </w:p>
          <w:p w14:paraId="49EAD8C5" w14:textId="07AE86A5" w:rsidR="00206C86" w:rsidRPr="00243E84" w:rsidRDefault="00206C86" w:rsidP="00206C86">
            <w:pPr>
              <w:pStyle w:val="Heading1"/>
            </w:pPr>
            <w:r w:rsidRPr="0050072F">
              <w:t>Project Experience</w:t>
            </w:r>
          </w:p>
        </w:tc>
        <w:tc>
          <w:tcPr>
            <w:tcW w:w="2058" w:type="dxa"/>
            <w:gridSpan w:val="4"/>
            <w:tcBorders>
              <w:left w:val="nil"/>
            </w:tcBorders>
          </w:tcPr>
          <w:p w14:paraId="2CC13867" w14:textId="77777777" w:rsidR="00206C86" w:rsidRDefault="00206C86">
            <w:pPr>
              <w:spacing w:before="80" w:after="240" w:line="220" w:lineRule="exact"/>
            </w:pPr>
          </w:p>
          <w:p w14:paraId="46B51A5D" w14:textId="77777777" w:rsidR="00206C86" w:rsidRPr="00243E84" w:rsidRDefault="00206C86" w:rsidP="000F44F8"/>
        </w:tc>
        <w:tc>
          <w:tcPr>
            <w:tcW w:w="332" w:type="dxa"/>
            <w:gridSpan w:val="3"/>
          </w:tcPr>
          <w:p w14:paraId="518AC92B" w14:textId="404F8BDB" w:rsidR="00206C86" w:rsidRDefault="00206C86" w:rsidP="000F44F8"/>
        </w:tc>
      </w:tr>
      <w:tr w:rsidR="009813A5" w14:paraId="35FBB41B" w14:textId="77777777" w:rsidTr="009813A5">
        <w:trPr>
          <w:trHeight w:val="603"/>
        </w:trPr>
        <w:tc>
          <w:tcPr>
            <w:tcW w:w="244" w:type="dxa"/>
          </w:tcPr>
          <w:p w14:paraId="4E28085E" w14:textId="77777777" w:rsidR="009813A5" w:rsidRDefault="009813A5" w:rsidP="009813A5"/>
        </w:tc>
        <w:tc>
          <w:tcPr>
            <w:tcW w:w="5066" w:type="dxa"/>
            <w:gridSpan w:val="3"/>
          </w:tcPr>
          <w:p w14:paraId="73840BF6" w14:textId="58100E46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Programming (Python, C#, C++)</w:t>
            </w:r>
          </w:p>
          <w:p w14:paraId="2BCBD348" w14:textId="135D0942" w:rsidR="009813A5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 xml:space="preserve">Web </w:t>
            </w:r>
            <w:r>
              <w:rPr>
                <w:rFonts w:eastAsiaTheme="majorEastAsia" w:cs="Times New Roman (Headings CS)"/>
                <w:szCs w:val="26"/>
                <w:lang w:val="en-SG"/>
              </w:rPr>
              <w:t xml:space="preserve">and App </w:t>
            </w: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Development (HTML, CSS &amp; JAVASCRIPT</w:t>
            </w:r>
            <w:r>
              <w:rPr>
                <w:rFonts w:eastAsiaTheme="majorEastAsia" w:cs="Times New Roman (Headings CS)"/>
                <w:szCs w:val="26"/>
                <w:lang w:val="en-SG"/>
              </w:rPr>
              <w:t>)</w:t>
            </w:r>
          </w:p>
          <w:p w14:paraId="03ED91AD" w14:textId="444248A9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9813A5">
              <w:rPr>
                <w:rFonts w:eastAsiaTheme="majorEastAsia" w:cs="Times New Roman (Headings CS)"/>
                <w:szCs w:val="26"/>
              </w:rPr>
              <w:t>Frameworks</w:t>
            </w:r>
            <w:r>
              <w:rPr>
                <w:rFonts w:eastAsiaTheme="majorEastAsia" w:cs="Times New Roman (Headings CS)"/>
                <w:szCs w:val="26"/>
              </w:rPr>
              <w:t xml:space="preserve"> </w:t>
            </w:r>
            <w:proofErr w:type="gramStart"/>
            <w:r>
              <w:rPr>
                <w:rFonts w:eastAsiaTheme="majorEastAsia" w:cs="Times New Roman (Headings CS)"/>
                <w:szCs w:val="26"/>
              </w:rPr>
              <w:t>(</w:t>
            </w:r>
            <w:r w:rsidRPr="009813A5">
              <w:rPr>
                <w:rFonts w:eastAsiaTheme="majorEastAsia" w:cs="Times New Roman (Headings CS)"/>
                <w:szCs w:val="26"/>
              </w:rPr>
              <w:t xml:space="preserve"> Flask</w:t>
            </w:r>
            <w:proofErr w:type="gramEnd"/>
            <w:r w:rsidRPr="009813A5">
              <w:rPr>
                <w:rFonts w:eastAsiaTheme="majorEastAsia" w:cs="Times New Roman (Headings CS)"/>
                <w:szCs w:val="26"/>
              </w:rPr>
              <w:t>, ASP.NET (.NET</w:t>
            </w:r>
            <w:proofErr w:type="gramStart"/>
            <w:r w:rsidRPr="009813A5">
              <w:rPr>
                <w:rFonts w:eastAsiaTheme="majorEastAsia" w:cs="Times New Roman (Headings CS)"/>
                <w:szCs w:val="26"/>
              </w:rPr>
              <w:t>)</w:t>
            </w:r>
            <w:r>
              <w:rPr>
                <w:rFonts w:eastAsiaTheme="majorEastAsia" w:cs="Times New Roman (Headings CS)"/>
                <w:szCs w:val="26"/>
              </w:rPr>
              <w:t xml:space="preserve"> )</w:t>
            </w:r>
            <w:proofErr w:type="gramEnd"/>
          </w:p>
          <w:p w14:paraId="45752ED2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 xml:space="preserve">Database Management (SQL, FLASK) </w:t>
            </w:r>
          </w:p>
          <w:p w14:paraId="3B921AF0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AWS cloud computing</w:t>
            </w:r>
          </w:p>
          <w:p w14:paraId="6F202B32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Networking</w:t>
            </w:r>
          </w:p>
          <w:p w14:paraId="40261E57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DATA ANALYSIS (Tableau)</w:t>
            </w:r>
          </w:p>
          <w:p w14:paraId="1166CF24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 xml:space="preserve">UX DESIGN (Figma) </w:t>
            </w:r>
          </w:p>
          <w:p w14:paraId="30256242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Basic Accounting</w:t>
            </w:r>
          </w:p>
          <w:p w14:paraId="25375113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Sales</w:t>
            </w:r>
          </w:p>
          <w:p w14:paraId="562E0A3C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SharePoint</w:t>
            </w:r>
          </w:p>
          <w:p w14:paraId="3F4B92D0" w14:textId="77777777" w:rsidR="009813A5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  <w:lang w:val="en-SG"/>
              </w:rPr>
              <w:t>Office 365 (</w:t>
            </w:r>
            <w:proofErr w:type="gramStart"/>
            <w:r w:rsidRPr="00206C86">
              <w:rPr>
                <w:rFonts w:eastAsiaTheme="majorEastAsia" w:cs="Times New Roman (Headings CS)"/>
                <w:szCs w:val="26"/>
                <w:lang w:val="en-SG"/>
              </w:rPr>
              <w:t>Words ,</w:t>
            </w:r>
            <w:proofErr w:type="gramEnd"/>
            <w:r w:rsidRPr="00206C86">
              <w:rPr>
                <w:rFonts w:eastAsiaTheme="majorEastAsia" w:cs="Times New Roman (Headings CS)"/>
                <w:szCs w:val="26"/>
                <w:lang w:val="en-SG"/>
              </w:rPr>
              <w:t xml:space="preserve"> Excel, PowerPoint, Teams </w:t>
            </w:r>
            <w:proofErr w:type="gramStart"/>
            <w:r w:rsidRPr="00206C86">
              <w:rPr>
                <w:rFonts w:eastAsiaTheme="majorEastAsia" w:cs="Times New Roman (Headings CS)"/>
                <w:szCs w:val="26"/>
                <w:lang w:val="en-SG"/>
              </w:rPr>
              <w:t>etc )</w:t>
            </w:r>
            <w:proofErr w:type="gramEnd"/>
          </w:p>
          <w:p w14:paraId="514C086F" w14:textId="77777777" w:rsidR="009813A5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>
              <w:rPr>
                <w:rFonts w:eastAsiaTheme="majorEastAsia" w:cs="Times New Roman (Headings CS)"/>
                <w:szCs w:val="26"/>
                <w:lang w:val="en-SG"/>
              </w:rPr>
              <w:t>Customer Service</w:t>
            </w:r>
          </w:p>
          <w:p w14:paraId="6CEC601D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</w:rPr>
              <w:t>Creativity Adaptability</w:t>
            </w:r>
          </w:p>
          <w:p w14:paraId="433037EA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</w:rPr>
              <w:t xml:space="preserve"> Critical Thinking </w:t>
            </w:r>
          </w:p>
          <w:p w14:paraId="2BDDDDC2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</w:rPr>
              <w:t xml:space="preserve">Attention to Detail </w:t>
            </w:r>
          </w:p>
          <w:p w14:paraId="79911578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</w:rPr>
              <w:t>Professional Etiquette</w:t>
            </w:r>
          </w:p>
          <w:p w14:paraId="4DF18D10" w14:textId="77777777" w:rsidR="009813A5" w:rsidRPr="00206C86" w:rsidRDefault="009813A5" w:rsidP="009813A5">
            <w:pPr>
              <w:numPr>
                <w:ilvl w:val="0"/>
                <w:numId w:val="18"/>
              </w:numPr>
              <w:rPr>
                <w:rFonts w:eastAsiaTheme="majorEastAsia" w:cs="Times New Roman (Headings CS)"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szCs w:val="26"/>
              </w:rPr>
              <w:t>Effective Communication</w:t>
            </w:r>
          </w:p>
          <w:p w14:paraId="2B870A09" w14:textId="77777777" w:rsidR="009813A5" w:rsidRDefault="009813A5" w:rsidP="009813A5"/>
          <w:p w14:paraId="7698C2C0" w14:textId="77777777" w:rsidR="009813A5" w:rsidRDefault="009813A5" w:rsidP="009813A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1C05E73" wp14:editId="5BF45517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247650</wp:posOffset>
                      </wp:positionV>
                      <wp:extent cx="2000250" cy="9525"/>
                      <wp:effectExtent l="0" t="0" r="19050" b="28575"/>
                      <wp:wrapNone/>
                      <wp:docPr id="95892611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02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216943" id="Straight Connector 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9.5pt" to="156.1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206C86">
              <w:rPr>
                <w:b/>
                <w:bCs/>
              </w:rPr>
              <w:t>LEADERSHIP AND INVOLVEMENTS</w:t>
            </w:r>
          </w:p>
          <w:p w14:paraId="5D742487" w14:textId="77777777" w:rsidR="009813A5" w:rsidRDefault="009813A5" w:rsidP="009813A5">
            <w:pPr>
              <w:rPr>
                <w:b/>
                <w:bCs/>
              </w:rPr>
            </w:pPr>
          </w:p>
          <w:p w14:paraId="6A0C28F9" w14:textId="77777777" w:rsidR="009813A5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t>Served as IT Support for multiple events</w:t>
            </w:r>
          </w:p>
          <w:p w14:paraId="4BAA34B8" w14:textId="35CBE490" w:rsidR="009813A5" w:rsidRPr="00B5243A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lastRenderedPageBreak/>
              <w:t xml:space="preserve"> such as banquet</w:t>
            </w:r>
            <w:r>
              <w:rPr>
                <w:lang w:val="en-SG"/>
              </w:rPr>
              <w:t>s</w:t>
            </w:r>
            <w:r w:rsidRPr="00B5243A">
              <w:rPr>
                <w:lang w:val="en-SG"/>
              </w:rPr>
              <w:t>, seminar</w:t>
            </w:r>
            <w:r>
              <w:rPr>
                <w:lang w:val="en-SG"/>
              </w:rPr>
              <w:t>s</w:t>
            </w:r>
            <w:r w:rsidRPr="00B5243A">
              <w:rPr>
                <w:lang w:val="en-SG"/>
              </w:rPr>
              <w:t xml:space="preserve"> taking in charge of face ID registration/attendance taking, AV system support</w:t>
            </w:r>
          </w:p>
          <w:p w14:paraId="5BB56357" w14:textId="77777777" w:rsidR="009813A5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t>Student Mentor and guide Year 1 students to experience their best life at NYP.</w:t>
            </w:r>
          </w:p>
          <w:p w14:paraId="58B0DB0B" w14:textId="77777777" w:rsidR="009813A5" w:rsidRPr="00B5243A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>
              <w:rPr>
                <w:lang w:val="en-SG"/>
              </w:rPr>
              <w:t>Contributed to multiple school events such as Camp Bunner, Lux and may more.</w:t>
            </w:r>
          </w:p>
          <w:p w14:paraId="13D0180E" w14:textId="77777777" w:rsidR="009813A5" w:rsidRPr="00B5243A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t xml:space="preserve">Joined Dance Club and worked with team on choreography and group coordination </w:t>
            </w:r>
          </w:p>
          <w:p w14:paraId="31378982" w14:textId="77777777" w:rsidR="009813A5" w:rsidRPr="00B5243A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t>Contributed to planning and running fresher welcome party</w:t>
            </w:r>
          </w:p>
          <w:p w14:paraId="3AA31173" w14:textId="77777777" w:rsidR="009813A5" w:rsidRPr="00B5243A" w:rsidRDefault="009813A5" w:rsidP="009813A5">
            <w:pPr>
              <w:numPr>
                <w:ilvl w:val="0"/>
                <w:numId w:val="20"/>
              </w:numPr>
              <w:rPr>
                <w:lang w:val="en-SG"/>
              </w:rPr>
            </w:pPr>
            <w:r w:rsidRPr="00B5243A">
              <w:rPr>
                <w:lang w:val="en-SG"/>
              </w:rPr>
              <w:t>Contributed as leader in SUSS Analytical and Visualization Challenge 2025</w:t>
            </w:r>
          </w:p>
          <w:p w14:paraId="0758AE25" w14:textId="77777777" w:rsidR="009813A5" w:rsidRDefault="009813A5" w:rsidP="009813A5"/>
          <w:p w14:paraId="701D8480" w14:textId="77777777" w:rsidR="009813A5" w:rsidRDefault="009813A5" w:rsidP="009813A5">
            <w:pPr>
              <w:rPr>
                <w:b/>
                <w:bCs/>
              </w:rPr>
            </w:pPr>
            <w:r w:rsidRPr="00B5243A">
              <w:rPr>
                <w:b/>
                <w:bCs/>
              </w:rPr>
              <w:t>LANGUAGES</w:t>
            </w:r>
          </w:p>
          <w:p w14:paraId="37711225" w14:textId="77777777" w:rsidR="009813A5" w:rsidRPr="00B5243A" w:rsidRDefault="009813A5" w:rsidP="009813A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7714219" wp14:editId="5F01A4C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4445</wp:posOffset>
                      </wp:positionV>
                      <wp:extent cx="822960" cy="9525"/>
                      <wp:effectExtent l="0" t="0" r="34290" b="28575"/>
                      <wp:wrapNone/>
                      <wp:docPr id="164802931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8748CB" id="Straight Connector 4" o:spid="_x0000_s1026" style="position:absolute;flip:y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.35pt" to="65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07D1E1CC" w14:textId="77777777" w:rsidR="009813A5" w:rsidRDefault="009813A5" w:rsidP="009813A5">
            <w:pPr>
              <w:pStyle w:val="ListParagraph"/>
              <w:numPr>
                <w:ilvl w:val="0"/>
                <w:numId w:val="21"/>
              </w:numPr>
            </w:pPr>
            <w:r w:rsidRPr="00B5243A">
              <w:t xml:space="preserve">English (Fluent) </w:t>
            </w:r>
          </w:p>
          <w:p w14:paraId="19D0061C" w14:textId="77777777" w:rsidR="009813A5" w:rsidRDefault="009813A5" w:rsidP="009813A5">
            <w:pPr>
              <w:pStyle w:val="ListParagraph"/>
              <w:numPr>
                <w:ilvl w:val="0"/>
                <w:numId w:val="21"/>
              </w:numPr>
            </w:pPr>
            <w:r w:rsidRPr="00B5243A">
              <w:t xml:space="preserve">Japanese (Intermediate) </w:t>
            </w:r>
          </w:p>
          <w:p w14:paraId="5C872016" w14:textId="77777777" w:rsidR="009813A5" w:rsidRDefault="009813A5" w:rsidP="009813A5">
            <w:pPr>
              <w:pStyle w:val="ListParagraph"/>
              <w:numPr>
                <w:ilvl w:val="0"/>
                <w:numId w:val="21"/>
              </w:numPr>
            </w:pPr>
            <w:r w:rsidRPr="00B5243A">
              <w:t>Burmese (Native)</w:t>
            </w:r>
          </w:p>
          <w:p w14:paraId="46E6C382" w14:textId="77777777" w:rsidR="009813A5" w:rsidRDefault="009813A5" w:rsidP="009813A5"/>
          <w:p w14:paraId="1DE73210" w14:textId="77777777" w:rsidR="009813A5" w:rsidRDefault="009813A5" w:rsidP="009813A5"/>
          <w:p w14:paraId="49784F80" w14:textId="77777777" w:rsidR="009813A5" w:rsidRDefault="009813A5" w:rsidP="009813A5">
            <w:pPr>
              <w:rPr>
                <w:rFonts w:eastAsiaTheme="majorEastAsia" w:cs="Times New Roman (Headings CS)"/>
                <w:b/>
                <w:bCs/>
                <w:szCs w:val="26"/>
                <w:lang w:val="en-SG"/>
              </w:rPr>
            </w:pPr>
            <w:r w:rsidRPr="00206C86">
              <w:rPr>
                <w:rFonts w:eastAsiaTheme="majorEastAsia" w:cs="Times New Roman (Headings CS)"/>
                <w:b/>
                <w:bCs/>
                <w:szCs w:val="26"/>
                <w:lang w:val="en-SG"/>
              </w:rPr>
              <w:t>CERTIFICATES</w:t>
            </w:r>
          </w:p>
          <w:p w14:paraId="278ECA7A" w14:textId="77777777" w:rsidR="009813A5" w:rsidRPr="00A22B06" w:rsidRDefault="009813A5" w:rsidP="009813A5">
            <w:pPr>
              <w:rPr>
                <w:rFonts w:eastAsiaTheme="majorEastAsia" w:cs="Times New Roman (Headings CS)"/>
                <w:b/>
                <w:bCs/>
                <w:szCs w:val="26"/>
                <w:lang w:val="en-SG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D1A5AA0" wp14:editId="57139626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3810</wp:posOffset>
                      </wp:positionV>
                      <wp:extent cx="822960" cy="9525"/>
                      <wp:effectExtent l="0" t="0" r="34290" b="28575"/>
                      <wp:wrapNone/>
                      <wp:docPr id="142383137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83D4EAD" id="Straight Connector 4" o:spid="_x0000_s1026" style="position:absolute;flip:y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.3pt" to="65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2BFA7028" w14:textId="1A393DD7" w:rsidR="009813A5" w:rsidRDefault="009813A5" w:rsidP="009813A5">
            <w:pPr>
              <w:pStyle w:val="ListParagraph"/>
              <w:numPr>
                <w:ilvl w:val="0"/>
                <w:numId w:val="19"/>
              </w:numPr>
              <w:rPr>
                <w:rFonts w:eastAsiaTheme="majorEastAsia" w:cs="Times New Roman (Headings CS)"/>
                <w:b/>
                <w:bCs/>
                <w:szCs w:val="26"/>
                <w:lang w:val="en-SG"/>
              </w:rPr>
            </w:pPr>
            <w:hyperlink r:id="rId13" w:history="1"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  <w:lang w:val="en-SG"/>
                </w:rPr>
                <w:t xml:space="preserve">Cybersecurity </w:t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  <w:lang w:val="en-SG"/>
                </w:rPr>
                <w:t>Fundamentals</w:t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  <w:lang w:val="en-SG"/>
                </w:rPr>
                <w:t xml:space="preserve"> - Issued By</w:t>
              </w:r>
              <w:r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  <w:lang w:val="en-SG"/>
                </w:rPr>
                <w:br/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  <w:lang w:val="en-SG"/>
                </w:rPr>
                <w:t xml:space="preserve"> IBM Skillsbuild</w:t>
              </w:r>
            </w:hyperlink>
          </w:p>
          <w:p w14:paraId="5AE613A6" w14:textId="33D7842C" w:rsidR="009813A5" w:rsidRPr="009813A5" w:rsidRDefault="009813A5" w:rsidP="009813A5">
            <w:pPr>
              <w:pStyle w:val="ListParagraph"/>
              <w:numPr>
                <w:ilvl w:val="0"/>
                <w:numId w:val="19"/>
              </w:numPr>
              <w:rPr>
                <w:rFonts w:eastAsiaTheme="majorEastAsia" w:cs="Times New Roman (Headings CS)"/>
                <w:b/>
                <w:bCs/>
                <w:szCs w:val="26"/>
                <w:lang w:val="en-SG"/>
              </w:rPr>
            </w:pPr>
            <w:hyperlink r:id="rId14" w:tgtFrame="_blank" w:history="1"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t xml:space="preserve">Web Development </w:t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t>Fundamental</w:t>
              </w:r>
              <w:r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t>s</w:t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t xml:space="preserve"> - Issued </w:t>
              </w:r>
              <w:r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br/>
              </w:r>
              <w:r w:rsidRPr="00206C86">
                <w:rPr>
                  <w:rStyle w:val="Hyperlink"/>
                  <w:rFonts w:eastAsiaTheme="majorEastAsia" w:cs="Times New Roman (Headings CS)"/>
                  <w:b/>
                  <w:bCs/>
                  <w:szCs w:val="26"/>
                </w:rPr>
                <w:t>by IBM Skillbuilds</w:t>
              </w:r>
            </w:hyperlink>
          </w:p>
          <w:p w14:paraId="478CA2F1" w14:textId="77777777" w:rsidR="009813A5" w:rsidRDefault="009813A5" w:rsidP="009813A5"/>
          <w:p w14:paraId="7953D702" w14:textId="77777777" w:rsidR="009813A5" w:rsidRDefault="009813A5" w:rsidP="009813A5">
            <w:sdt>
              <w:sdtPr>
                <w:id w:val="1072317644"/>
                <w:placeholder>
                  <w:docPart w:val="1FA0942CD1D34318A85D558FA255C82A"/>
                </w:placeholder>
                <w:temporary/>
                <w:showingPlcHdr/>
                <w15:appearance w15:val="hidden"/>
              </w:sdtPr>
              <w:sdtContent>
                <w:r w:rsidRPr="00A22B06">
                  <w:rPr>
                    <w:b/>
                    <w:bCs/>
                  </w:rPr>
                  <w:t>EDUCATION</w:t>
                </w:r>
              </w:sdtContent>
            </w:sdt>
          </w:p>
          <w:p w14:paraId="206C514E" w14:textId="77777777" w:rsidR="009813A5" w:rsidRDefault="009813A5" w:rsidP="009813A5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5740A78" wp14:editId="6FC26F30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3810</wp:posOffset>
                      </wp:positionV>
                      <wp:extent cx="822960" cy="9525"/>
                      <wp:effectExtent l="0" t="0" r="34290" b="28575"/>
                      <wp:wrapNone/>
                      <wp:docPr id="101209993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837620F" id="Straight Connector 4" o:spid="_x0000_s1026" style="position:absolute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.3pt" to="65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677CE43" w14:textId="77777777" w:rsidR="009813A5" w:rsidRDefault="009813A5" w:rsidP="009813A5">
            <w:pPr>
              <w:rPr>
                <w:b/>
                <w:bCs/>
              </w:rPr>
            </w:pPr>
            <w:r w:rsidRPr="00A22B06">
              <w:rPr>
                <w:b/>
                <w:bCs/>
              </w:rPr>
              <w:t>Diploma</w:t>
            </w:r>
            <w:r>
              <w:rPr>
                <w:b/>
                <w:bCs/>
              </w:rPr>
              <w:t xml:space="preserve"> in </w:t>
            </w:r>
            <w:r w:rsidRPr="00A22B06">
              <w:rPr>
                <w:b/>
                <w:bCs/>
              </w:rPr>
              <w:t>Business</w:t>
            </w:r>
            <w:r>
              <w:rPr>
                <w:b/>
                <w:bCs/>
              </w:rPr>
              <w:t xml:space="preserve"> </w:t>
            </w:r>
            <w:r w:rsidRPr="00A22B06">
              <w:rPr>
                <w:b/>
                <w:bCs/>
              </w:rPr>
              <w:t>and</w:t>
            </w:r>
            <w:r>
              <w:rPr>
                <w:b/>
                <w:bCs/>
              </w:rPr>
              <w:t xml:space="preserve"> </w:t>
            </w:r>
            <w:r w:rsidRPr="00A22B06">
              <w:rPr>
                <w:b/>
                <w:bCs/>
              </w:rPr>
              <w:t>Financial Technology</w:t>
            </w:r>
          </w:p>
          <w:p w14:paraId="6D30D1A1" w14:textId="77777777" w:rsidR="009813A5" w:rsidRPr="00A22B06" w:rsidRDefault="009813A5" w:rsidP="009813A5">
            <w:pPr>
              <w:pStyle w:val="ListParagraph"/>
              <w:numPr>
                <w:ilvl w:val="0"/>
                <w:numId w:val="22"/>
              </w:numPr>
              <w:rPr>
                <w:lang w:val="en-SG"/>
              </w:rPr>
            </w:pPr>
            <w:r w:rsidRPr="00A22B06">
              <w:rPr>
                <w:lang w:val="en-SG"/>
              </w:rPr>
              <w:t>Nanyang Polytechnic (NYP)</w:t>
            </w:r>
          </w:p>
          <w:p w14:paraId="04E6FFE8" w14:textId="77777777" w:rsidR="009813A5" w:rsidRPr="00A22B06" w:rsidRDefault="009813A5" w:rsidP="009813A5">
            <w:pPr>
              <w:pStyle w:val="ListParagraph"/>
              <w:numPr>
                <w:ilvl w:val="0"/>
                <w:numId w:val="22"/>
              </w:numPr>
              <w:rPr>
                <w:lang w:val="en-SG"/>
              </w:rPr>
            </w:pPr>
            <w:r w:rsidRPr="00A22B06">
              <w:rPr>
                <w:lang w:val="en-SG"/>
              </w:rPr>
              <w:t>Expected Graduation: 2027 April</w:t>
            </w:r>
          </w:p>
          <w:p w14:paraId="2CF428D8" w14:textId="77777777" w:rsidR="009813A5" w:rsidRDefault="009813A5" w:rsidP="009813A5"/>
          <w:p w14:paraId="2DCFBDD6" w14:textId="77777777" w:rsidR="009813A5" w:rsidRDefault="009813A5" w:rsidP="009813A5">
            <w:pPr>
              <w:rPr>
                <w:b/>
                <w:bCs/>
              </w:rPr>
            </w:pPr>
            <w:r w:rsidRPr="00A22B06">
              <w:rPr>
                <w:b/>
                <w:bCs/>
              </w:rPr>
              <w:t xml:space="preserve">High School Graduated in Myanmar </w:t>
            </w:r>
          </w:p>
          <w:p w14:paraId="15B28CA4" w14:textId="77777777" w:rsidR="009813A5" w:rsidRDefault="009813A5" w:rsidP="009813A5">
            <w:pPr>
              <w:pStyle w:val="ListParagraph"/>
              <w:numPr>
                <w:ilvl w:val="0"/>
                <w:numId w:val="23"/>
              </w:numPr>
            </w:pPr>
            <w:r w:rsidRPr="00A22B06">
              <w:t>Graduated in 2019</w:t>
            </w:r>
          </w:p>
          <w:p w14:paraId="43D85438" w14:textId="77777777" w:rsidR="009813A5" w:rsidRDefault="009813A5" w:rsidP="009813A5">
            <w:r>
              <w:t>Passed with 3 distinctions</w:t>
            </w:r>
          </w:p>
          <w:p w14:paraId="509B98AC" w14:textId="77777777" w:rsidR="009813A5" w:rsidRDefault="009813A5" w:rsidP="009813A5"/>
          <w:p w14:paraId="1DA5043F" w14:textId="77777777" w:rsidR="009813A5" w:rsidRDefault="009813A5" w:rsidP="009813A5"/>
          <w:p w14:paraId="7C3CF039" w14:textId="77777777" w:rsidR="009813A5" w:rsidRDefault="009813A5" w:rsidP="009813A5">
            <w:pPr>
              <w:pStyle w:val="Heading1"/>
            </w:pPr>
            <w:r>
              <w:t>WORK</w:t>
            </w:r>
            <w:r w:rsidRPr="0050072F">
              <w:t xml:space="preserve"> Experience</w:t>
            </w:r>
          </w:p>
          <w:p w14:paraId="48D8B092" w14:textId="77777777" w:rsidR="009813A5" w:rsidRDefault="009813A5" w:rsidP="009813A5"/>
          <w:p w14:paraId="3BFAA03D" w14:textId="77777777" w:rsidR="009813A5" w:rsidRDefault="009813A5" w:rsidP="009813A5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07C1CF6" wp14:editId="446FF5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</wp:posOffset>
                      </wp:positionV>
                      <wp:extent cx="1104900" cy="9525"/>
                      <wp:effectExtent l="0" t="0" r="19050" b="28575"/>
                      <wp:wrapNone/>
                      <wp:docPr id="67133166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49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75AB79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55pt" to="8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8E21DC7" w14:textId="77777777" w:rsidR="009813A5" w:rsidRPr="007C0910" w:rsidRDefault="009813A5" w:rsidP="009813A5">
            <w:r w:rsidRPr="0050072F">
              <w:rPr>
                <w:b/>
                <w:bCs/>
              </w:rPr>
              <w:t xml:space="preserve">IT Operation Support Intern – IPP Financial Advisers </w:t>
            </w:r>
          </w:p>
          <w:p w14:paraId="359D1810" w14:textId="77777777" w:rsidR="009813A5" w:rsidRPr="0050072F" w:rsidRDefault="009813A5" w:rsidP="009813A5">
            <w:pPr>
              <w:rPr>
                <w:b/>
                <w:bCs/>
              </w:rPr>
            </w:pPr>
            <w:r w:rsidRPr="0050072F">
              <w:rPr>
                <w:b/>
                <w:bCs/>
              </w:rPr>
              <w:t>(Mar 2026 – Aug 2026)</w:t>
            </w:r>
          </w:p>
          <w:p w14:paraId="66B0DD33" w14:textId="77777777" w:rsidR="009813A5" w:rsidRPr="00AE0234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AE0234">
              <w:rPr>
                <w:lang w:val="en-SG"/>
              </w:rPr>
              <w:t>Tier-1 support &amp; incident handling</w:t>
            </w:r>
          </w:p>
          <w:p w14:paraId="2A22E0FE" w14:textId="77777777" w:rsidR="009813A5" w:rsidRPr="00AE0234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AE0234">
              <w:rPr>
                <w:lang w:val="en-SG"/>
              </w:rPr>
              <w:t>Client onboarding &amp; access management</w:t>
            </w:r>
          </w:p>
          <w:p w14:paraId="171E4698" w14:textId="77777777" w:rsidR="009813A5" w:rsidRDefault="009813A5" w:rsidP="009813A5">
            <w:pPr>
              <w:pStyle w:val="ListBullet"/>
              <w:numPr>
                <w:ilvl w:val="0"/>
                <w:numId w:val="13"/>
              </w:numPr>
              <w:tabs>
                <w:tab w:val="num" w:pos="360"/>
              </w:tabs>
              <w:rPr>
                <w:lang w:val="en-SG"/>
              </w:rPr>
            </w:pPr>
            <w:r w:rsidRPr="00AE0234">
              <w:rPr>
                <w:lang w:val="en-SG"/>
              </w:rPr>
              <w:t>IT asset &amp; subscription tracking</w:t>
            </w:r>
          </w:p>
          <w:p w14:paraId="7F86F248" w14:textId="77777777" w:rsidR="009813A5" w:rsidRPr="00AE0234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>Perform system administration for various servers</w:t>
            </w:r>
          </w:p>
          <w:p w14:paraId="7709B5C7" w14:textId="77777777" w:rsidR="009813A5" w:rsidRPr="00AE0234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AE0234">
              <w:rPr>
                <w:lang w:val="en-SG"/>
              </w:rPr>
              <w:lastRenderedPageBreak/>
              <w:t>Microsoft 365 &amp; productivity tools</w:t>
            </w:r>
          </w:p>
          <w:p w14:paraId="4A8F9CC9" w14:textId="77777777" w:rsidR="009813A5" w:rsidRPr="00AE0234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AE0234">
              <w:rPr>
                <w:lang w:val="en-SG"/>
              </w:rPr>
              <w:t>Basic automation exposure (Power Automate</w:t>
            </w:r>
            <w:r>
              <w:rPr>
                <w:lang w:val="en-SG"/>
              </w:rPr>
              <w:t>/Share Point</w:t>
            </w:r>
            <w:r w:rsidRPr="00AE0234">
              <w:rPr>
                <w:lang w:val="en-SG"/>
              </w:rPr>
              <w:t>)</w:t>
            </w:r>
          </w:p>
          <w:p w14:paraId="027EB0DA" w14:textId="77777777" w:rsidR="009813A5" w:rsidRPr="0050072F" w:rsidRDefault="009813A5" w:rsidP="009813A5">
            <w:pPr>
              <w:rPr>
                <w:b/>
                <w:bCs/>
              </w:rPr>
            </w:pPr>
            <w:r w:rsidRPr="0050072F">
              <w:rPr>
                <w:b/>
                <w:bCs/>
              </w:rPr>
              <w:t xml:space="preserve">Supervisor – Ye </w:t>
            </w:r>
            <w:proofErr w:type="spellStart"/>
            <w:r w:rsidRPr="0050072F">
              <w:rPr>
                <w:b/>
                <w:bCs/>
              </w:rPr>
              <w:t>Nanadar</w:t>
            </w:r>
            <w:proofErr w:type="spellEnd"/>
            <w:r w:rsidRPr="0050072F">
              <w:rPr>
                <w:b/>
                <w:bCs/>
              </w:rPr>
              <w:t xml:space="preserve"> Rice Distribution (Apr 2022 – Apr 2023)</w:t>
            </w:r>
          </w:p>
          <w:p w14:paraId="515348E7" w14:textId="77777777" w:rsidR="009813A5" w:rsidRPr="0050072F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50072F">
              <w:rPr>
                <w:lang w:val="en-SG"/>
              </w:rPr>
              <w:t xml:space="preserve">Supervised a team of general workers and improved overall performance of company. </w:t>
            </w:r>
          </w:p>
          <w:p w14:paraId="0320981F" w14:textId="77777777" w:rsidR="009813A5" w:rsidRPr="0050072F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50072F">
              <w:rPr>
                <w:lang w:val="en-SG"/>
              </w:rPr>
              <w:t xml:space="preserve">Managing stocks and delivery routes, deals with customers' orders across multiple locations </w:t>
            </w:r>
          </w:p>
          <w:p w14:paraId="14788B58" w14:textId="77777777" w:rsidR="009813A5" w:rsidRPr="0050072F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50072F">
              <w:rPr>
                <w:lang w:val="en-SG"/>
              </w:rPr>
              <w:t>Prepare daily reports of offline retail sales.</w:t>
            </w:r>
          </w:p>
          <w:p w14:paraId="6F867DA5" w14:textId="77777777" w:rsidR="009813A5" w:rsidRPr="0050072F" w:rsidRDefault="009813A5" w:rsidP="009813A5">
            <w:pPr>
              <w:rPr>
                <w:b/>
                <w:bCs/>
              </w:rPr>
            </w:pPr>
            <w:r w:rsidRPr="0050072F">
              <w:rPr>
                <w:b/>
                <w:bCs/>
              </w:rPr>
              <w:t xml:space="preserve">Customer Service </w:t>
            </w:r>
            <w:r>
              <w:rPr>
                <w:b/>
                <w:bCs/>
              </w:rPr>
              <w:t xml:space="preserve">and </w:t>
            </w:r>
            <w:r w:rsidRPr="0050072F">
              <w:rPr>
                <w:b/>
                <w:bCs/>
              </w:rPr>
              <w:t>Cashier – Time-Off Cafe (Mar 2021 – Feb 2022)</w:t>
            </w:r>
          </w:p>
          <w:p w14:paraId="158F0926" w14:textId="77777777" w:rsidR="009813A5" w:rsidRPr="0050072F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50072F">
              <w:rPr>
                <w:lang w:val="en-SG"/>
              </w:rPr>
              <w:t>Delivered fast and friendly customer service in a high-volume café environment, ensuring a positive customer experience</w:t>
            </w:r>
          </w:p>
          <w:p w14:paraId="2B677048" w14:textId="77777777" w:rsidR="0015465C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50072F">
              <w:rPr>
                <w:lang w:val="en-SG"/>
              </w:rPr>
              <w:t>Handled cashier duties accurately, including processing cashless and cash payments and performi</w:t>
            </w:r>
            <w:r>
              <w:rPr>
                <w:lang w:val="en-SG"/>
              </w:rPr>
              <w:t>ng daily reports</w:t>
            </w:r>
          </w:p>
          <w:p w14:paraId="552DE934" w14:textId="7344A47E" w:rsidR="009813A5" w:rsidRPr="0015465C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15465C">
              <w:rPr>
                <w:lang w:val="en-SG"/>
              </w:rPr>
              <w:t>Resolved customer inquiries and issues promptly to maintain satisfaction and smooth operations</w:t>
            </w:r>
          </w:p>
        </w:tc>
        <w:tc>
          <w:tcPr>
            <w:tcW w:w="6210" w:type="dxa"/>
            <w:gridSpan w:val="12"/>
            <w:tcBorders>
              <w:left w:val="nil"/>
            </w:tcBorders>
          </w:tcPr>
          <w:p w14:paraId="24A5B33F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C0910">
              <w:rPr>
                <w:b/>
                <w:bCs/>
              </w:rPr>
              <w:lastRenderedPageBreak/>
              <w:t>Flask-based Web Application for part-time job booking System (Team Project)</w:t>
            </w:r>
          </w:p>
          <w:p w14:paraId="03DA3E79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A highly responsive full-stack web application where part-timers can book and cancel slots. </w:t>
            </w:r>
          </w:p>
          <w:p w14:paraId="669B5F7A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>Includes features like personalized schedules, tutorial videos and admin managements.</w:t>
            </w:r>
          </w:p>
          <w:p w14:paraId="71AABC02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>Built using HTML, CSS, JavaScript, Python for Front-end, Shelve for database and Flask for Back-end.</w:t>
            </w:r>
          </w:p>
          <w:p w14:paraId="3DFBA01F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See Our Booking Platform project </w:t>
            </w:r>
            <w:hyperlink r:id="rId15" w:tgtFrame="_blank" w:history="1">
              <w:r w:rsidRPr="007C0910">
                <w:rPr>
                  <w:rStyle w:val="Hyperlink"/>
                  <w:lang w:val="en-SG"/>
                </w:rPr>
                <w:t>HERE...</w:t>
              </w:r>
            </w:hyperlink>
          </w:p>
          <w:p w14:paraId="793AA7CA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ind w:left="720"/>
            </w:pPr>
          </w:p>
          <w:p w14:paraId="5A43EB1D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C0910">
              <w:rPr>
                <w:b/>
                <w:bCs/>
              </w:rPr>
              <w:t>Tableau Dashboard for Car insurance Company (Team Project)</w:t>
            </w:r>
          </w:p>
          <w:p w14:paraId="7A9FA5C0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Data preparing (data cleaning) using </w:t>
            </w:r>
            <w:proofErr w:type="spellStart"/>
            <w:r w:rsidRPr="007C0910">
              <w:rPr>
                <w:lang w:val="en-SG"/>
              </w:rPr>
              <w:t>Tableu</w:t>
            </w:r>
            <w:proofErr w:type="spellEnd"/>
            <w:r w:rsidRPr="007C0910">
              <w:rPr>
                <w:lang w:val="en-SG"/>
              </w:rPr>
              <w:t xml:space="preserve"> Prep builder and Excel.</w:t>
            </w:r>
          </w:p>
          <w:p w14:paraId="59A6BE5E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t xml:space="preserve">Analyzed Trends, risk indicators and performance. </w:t>
            </w:r>
          </w:p>
          <w:p w14:paraId="6CE213A8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t>Designed Cover, summary and story board for clear presentation.</w:t>
            </w:r>
          </w:p>
          <w:p w14:paraId="3819095F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ind w:left="720"/>
            </w:pPr>
          </w:p>
          <w:p w14:paraId="0186BBCA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ind w:left="720"/>
            </w:pPr>
          </w:p>
          <w:p w14:paraId="3389465F" w14:textId="02757B5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C0910">
              <w:rPr>
                <w:b/>
                <w:bCs/>
              </w:rPr>
              <w:t xml:space="preserve">Responsive Tableau Dashboard to address the issue of Rising </w:t>
            </w:r>
            <w:r>
              <w:rPr>
                <w:b/>
                <w:bCs/>
              </w:rPr>
              <w:t xml:space="preserve">            </w:t>
            </w:r>
            <w:r w:rsidRPr="007C0910">
              <w:rPr>
                <w:b/>
                <w:bCs/>
              </w:rPr>
              <w:t>cost of living in Singapore</w:t>
            </w:r>
          </w:p>
          <w:p w14:paraId="345D8194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Deep research on factors driving cost of living in Singapore from reliable sources such as </w:t>
            </w:r>
            <w:proofErr w:type="spellStart"/>
            <w:r w:rsidRPr="007C0910">
              <w:rPr>
                <w:lang w:val="en-SG"/>
              </w:rPr>
              <w:t>SingStats</w:t>
            </w:r>
            <w:proofErr w:type="spellEnd"/>
            <w:r w:rsidRPr="007C0910">
              <w:rPr>
                <w:lang w:val="en-SG"/>
              </w:rPr>
              <w:t xml:space="preserve"> etc.</w:t>
            </w:r>
          </w:p>
          <w:p w14:paraId="0240E728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Data preparing (data cleaning) using </w:t>
            </w:r>
            <w:proofErr w:type="spellStart"/>
            <w:r w:rsidRPr="007C0910">
              <w:rPr>
                <w:lang w:val="en-SG"/>
              </w:rPr>
              <w:t>Tableu</w:t>
            </w:r>
            <w:proofErr w:type="spellEnd"/>
            <w:r w:rsidRPr="007C0910">
              <w:rPr>
                <w:lang w:val="en-SG"/>
              </w:rPr>
              <w:t xml:space="preserve"> Prep builder and Excel.</w:t>
            </w:r>
          </w:p>
          <w:p w14:paraId="0EF09B96" w14:textId="77777777" w:rsidR="009813A5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>
              <w:rPr>
                <w:lang w:val="en-SG"/>
              </w:rPr>
              <w:lastRenderedPageBreak/>
              <w:t xml:space="preserve">Prepare </w:t>
            </w:r>
            <w:r w:rsidRPr="007C0910">
              <w:rPr>
                <w:lang w:val="en-SG"/>
              </w:rPr>
              <w:t>Interactive visualizations to provide meaningful insights.</w:t>
            </w:r>
          </w:p>
          <w:p w14:paraId="3F8D89DC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t>Designed Cover, summary and story board for clear presentation.</w:t>
            </w:r>
          </w:p>
          <w:p w14:paraId="33EE8887" w14:textId="7009749F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lang w:val="en-SG"/>
              </w:rPr>
            </w:pPr>
            <w:r>
              <w:rPr>
                <w:b/>
                <w:bCs/>
              </w:rPr>
              <w:t xml:space="preserve">     </w:t>
            </w:r>
            <w:r w:rsidRPr="007C0910">
              <w:rPr>
                <w:b/>
                <w:bCs/>
              </w:rPr>
              <w:t>ECO Eats: Food Ordering and Sustainability App</w:t>
            </w:r>
            <w:r>
              <w:rPr>
                <w:b/>
                <w:bCs/>
              </w:rPr>
              <w:t xml:space="preserve"> (Group Project)</w:t>
            </w:r>
          </w:p>
          <w:p w14:paraId="60F86115" w14:textId="77777777" w:rsidR="009813A5" w:rsidRPr="007C0910" w:rsidRDefault="009813A5" w:rsidP="009813A5">
            <w:pPr>
              <w:pStyle w:val="ListBullet"/>
              <w:numPr>
                <w:ilvl w:val="0"/>
                <w:numId w:val="16"/>
              </w:numPr>
              <w:rPr>
                <w:lang w:val="en-SG"/>
              </w:rPr>
            </w:pPr>
            <w:r w:rsidRPr="007C0910">
              <w:rPr>
                <w:b/>
                <w:bCs/>
                <w:lang w:val="en-SG"/>
              </w:rPr>
              <w:t xml:space="preserve">Full stack </w:t>
            </w:r>
            <w:r w:rsidRPr="007C0910">
              <w:rPr>
                <w:lang w:val="en-SG"/>
              </w:rPr>
              <w:t>project that allows sellers who want to sell their surplus but good condition foods with discounted price to connect with customers</w:t>
            </w:r>
          </w:p>
          <w:p w14:paraId="33B14BC1" w14:textId="77777777" w:rsidR="009813A5" w:rsidRPr="007C0910" w:rsidRDefault="009813A5" w:rsidP="009813A5">
            <w:pPr>
              <w:pStyle w:val="ListBullet"/>
              <w:numPr>
                <w:ilvl w:val="0"/>
                <w:numId w:val="16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Created 3 user profiles Sellers, Customers and Admin with separate features, </w:t>
            </w:r>
            <w:r w:rsidRPr="007C0910">
              <w:rPr>
                <w:b/>
                <w:bCs/>
                <w:lang w:val="en-SG"/>
              </w:rPr>
              <w:t xml:space="preserve">2FA, I am human test </w:t>
            </w:r>
            <w:r w:rsidRPr="007C0910">
              <w:rPr>
                <w:lang w:val="en-SG"/>
              </w:rPr>
              <w:t xml:space="preserve">for account creating and used </w:t>
            </w:r>
            <w:r w:rsidRPr="007C0910">
              <w:rPr>
                <w:b/>
                <w:bCs/>
                <w:lang w:val="en-SG"/>
              </w:rPr>
              <w:t xml:space="preserve">Google Map API </w:t>
            </w:r>
            <w:r w:rsidRPr="007C0910">
              <w:rPr>
                <w:lang w:val="en-SG"/>
              </w:rPr>
              <w:t xml:space="preserve">for better navigation, </w:t>
            </w:r>
            <w:r w:rsidRPr="007C0910">
              <w:rPr>
                <w:b/>
                <w:bCs/>
                <w:lang w:val="en-SG"/>
              </w:rPr>
              <w:t xml:space="preserve">Dashboard </w:t>
            </w:r>
            <w:r w:rsidRPr="007C0910">
              <w:rPr>
                <w:lang w:val="en-SG"/>
              </w:rPr>
              <w:t xml:space="preserve">for seller’s performance, </w:t>
            </w:r>
            <w:r w:rsidRPr="007C0910">
              <w:rPr>
                <w:b/>
                <w:bCs/>
                <w:lang w:val="en-SG"/>
              </w:rPr>
              <w:t>Ai chatbot</w:t>
            </w:r>
            <w:r w:rsidRPr="007C0910">
              <w:rPr>
                <w:lang w:val="en-SG"/>
              </w:rPr>
              <w:t xml:space="preserve"> included for food recommendations and enquiry.</w:t>
            </w:r>
          </w:p>
          <w:p w14:paraId="33B3FEE2" w14:textId="77777777" w:rsidR="009813A5" w:rsidRPr="007C0910" w:rsidRDefault="009813A5" w:rsidP="009813A5">
            <w:pPr>
              <w:pStyle w:val="ListBullet"/>
              <w:numPr>
                <w:ilvl w:val="0"/>
                <w:numId w:val="16"/>
              </w:numPr>
              <w:rPr>
                <w:lang w:val="en-SG"/>
              </w:rPr>
            </w:pPr>
            <w:proofErr w:type="gramStart"/>
            <w:r w:rsidRPr="007C0910">
              <w:rPr>
                <w:b/>
                <w:bCs/>
                <w:lang w:val="en-SG"/>
              </w:rPr>
              <w:t>C#,</w:t>
            </w:r>
            <w:proofErr w:type="spellStart"/>
            <w:r w:rsidRPr="007C0910">
              <w:rPr>
                <w:b/>
                <w:bCs/>
                <w:lang w:val="en-SG"/>
              </w:rPr>
              <w:t>Html</w:t>
            </w:r>
            <w:proofErr w:type="gramEnd"/>
            <w:r w:rsidRPr="007C0910">
              <w:rPr>
                <w:b/>
                <w:bCs/>
                <w:lang w:val="en-SG"/>
              </w:rPr>
              <w:t>,</w:t>
            </w:r>
            <w:proofErr w:type="gramStart"/>
            <w:r w:rsidRPr="007C0910">
              <w:rPr>
                <w:b/>
                <w:bCs/>
                <w:lang w:val="en-SG"/>
              </w:rPr>
              <w:t>Css,Js</w:t>
            </w:r>
            <w:proofErr w:type="spellEnd"/>
            <w:proofErr w:type="gramEnd"/>
            <w:r w:rsidRPr="007C0910">
              <w:rPr>
                <w:lang w:val="en-SG"/>
              </w:rPr>
              <w:t xml:space="preserve"> for front end, </w:t>
            </w:r>
            <w:r w:rsidRPr="007C0910">
              <w:rPr>
                <w:b/>
                <w:bCs/>
                <w:lang w:val="en-SG"/>
              </w:rPr>
              <w:t>ASPX</w:t>
            </w:r>
            <w:r w:rsidRPr="007C0910">
              <w:rPr>
                <w:lang w:val="en-SG"/>
              </w:rPr>
              <w:t xml:space="preserve"> for back end and </w:t>
            </w:r>
            <w:r w:rsidRPr="007C0910">
              <w:rPr>
                <w:b/>
                <w:bCs/>
                <w:lang w:val="en-SG"/>
              </w:rPr>
              <w:t>SQL</w:t>
            </w:r>
            <w:r w:rsidRPr="007C0910">
              <w:rPr>
                <w:lang w:val="en-SG"/>
              </w:rPr>
              <w:t xml:space="preserve"> for database.</w:t>
            </w:r>
          </w:p>
          <w:p w14:paraId="1B4600CA" w14:textId="77777777" w:rsidR="009813A5" w:rsidRPr="007C0910" w:rsidRDefault="009813A5" w:rsidP="009813A5">
            <w:pPr>
              <w:pStyle w:val="ListBullet"/>
              <w:numPr>
                <w:ilvl w:val="0"/>
                <w:numId w:val="16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See the project </w:t>
            </w:r>
            <w:hyperlink r:id="rId16" w:tgtFrame="_blank" w:history="1">
              <w:r w:rsidRPr="007C0910">
                <w:rPr>
                  <w:rStyle w:val="Hyperlink"/>
                  <w:b/>
                  <w:bCs/>
                  <w:lang w:val="en-SG"/>
                </w:rPr>
                <w:t>HERE...</w:t>
              </w:r>
            </w:hyperlink>
          </w:p>
          <w:p w14:paraId="6799134E" w14:textId="77777777" w:rsidR="009813A5" w:rsidRPr="007C0910" w:rsidRDefault="009813A5" w:rsidP="009813A5">
            <w:pPr>
              <w:pStyle w:val="ListBullet"/>
              <w:numPr>
                <w:ilvl w:val="0"/>
                <w:numId w:val="0"/>
              </w:numPr>
              <w:rPr>
                <w:lang w:val="en-SG"/>
              </w:rPr>
            </w:pPr>
          </w:p>
          <w:p w14:paraId="768693F0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3E66104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C0910">
              <w:rPr>
                <w:b/>
                <w:bCs/>
              </w:rPr>
              <w:t>Employee Training Management System (Individual Project)</w:t>
            </w:r>
          </w:p>
          <w:p w14:paraId="58248F9F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b/>
                <w:bCs/>
              </w:rPr>
            </w:pPr>
            <w:r w:rsidRPr="007C0910">
              <w:t>Developed a menu-driven program to manage employee record.</w:t>
            </w:r>
          </w:p>
          <w:p w14:paraId="0DA6B74F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b/>
                <w:bCs/>
              </w:rPr>
            </w:pPr>
            <w:r w:rsidRPr="007C0910">
              <w:t xml:space="preserve"> Includes features like add/remove employee’s data, sorting employee records</w:t>
            </w:r>
            <w:r>
              <w:t>, visualizing them.</w:t>
            </w:r>
          </w:p>
          <w:p w14:paraId="4FD2FE6E" w14:textId="77777777" w:rsidR="009813A5" w:rsidRDefault="009813A5" w:rsidP="009813A5">
            <w:pPr>
              <w:pStyle w:val="ListBullet"/>
              <w:numPr>
                <w:ilvl w:val="0"/>
                <w:numId w:val="13"/>
              </w:numPr>
              <w:rPr>
                <w:b/>
                <w:bCs/>
              </w:rPr>
            </w:pPr>
            <w:r w:rsidRPr="007C0910">
              <w:t xml:space="preserve"> Applied Python and OOP concepts and validation techniques</w:t>
            </w:r>
            <w:r w:rsidRPr="007C0910">
              <w:rPr>
                <w:b/>
                <w:bCs/>
              </w:rPr>
              <w:t>.</w:t>
            </w:r>
          </w:p>
          <w:p w14:paraId="6C77ACA8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ind w:left="720"/>
              <w:rPr>
                <w:b/>
                <w:bCs/>
              </w:rPr>
            </w:pPr>
          </w:p>
          <w:p w14:paraId="46279C0C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03028">
              <w:rPr>
                <w:b/>
                <w:bCs/>
              </w:rPr>
              <w:t>Web Page (Fan Page) About Joji (Individual Project)</w:t>
            </w:r>
          </w:p>
          <w:p w14:paraId="789A4B4D" w14:textId="77777777" w:rsidR="009813A5" w:rsidRPr="00703028" w:rsidRDefault="009813A5" w:rsidP="009813A5">
            <w:pPr>
              <w:pStyle w:val="ListBullet"/>
              <w:numPr>
                <w:ilvl w:val="0"/>
                <w:numId w:val="17"/>
              </w:numPr>
              <w:rPr>
                <w:lang w:val="en-SG"/>
              </w:rPr>
            </w:pPr>
            <w:r w:rsidRPr="00703028">
              <w:rPr>
                <w:lang w:val="en-SG"/>
              </w:rPr>
              <w:t>A Fan Page showcasing background, information, Discography, News and updates, videos all about Joji.</w:t>
            </w:r>
          </w:p>
          <w:p w14:paraId="5247CC19" w14:textId="77777777" w:rsidR="009813A5" w:rsidRPr="00703028" w:rsidRDefault="009813A5" w:rsidP="009813A5">
            <w:pPr>
              <w:pStyle w:val="ListBullet"/>
              <w:numPr>
                <w:ilvl w:val="0"/>
                <w:numId w:val="17"/>
              </w:numPr>
              <w:rPr>
                <w:lang w:val="en-SG"/>
              </w:rPr>
            </w:pPr>
            <w:r w:rsidRPr="00703028">
              <w:rPr>
                <w:lang w:val="en-SG"/>
              </w:rPr>
              <w:t xml:space="preserve">A place where you can find everything about Joji for his fans. </w:t>
            </w:r>
          </w:p>
          <w:p w14:paraId="276DB021" w14:textId="77777777" w:rsidR="009813A5" w:rsidRPr="00703028" w:rsidRDefault="009813A5" w:rsidP="009813A5">
            <w:pPr>
              <w:pStyle w:val="ListBullet"/>
              <w:numPr>
                <w:ilvl w:val="0"/>
                <w:numId w:val="17"/>
              </w:numPr>
              <w:rPr>
                <w:lang w:val="en-SG"/>
              </w:rPr>
            </w:pPr>
            <w:r w:rsidRPr="00703028">
              <w:rPr>
                <w:lang w:val="en-SG"/>
              </w:rPr>
              <w:t>Built using HTML, CSS, JavaScript.</w:t>
            </w:r>
          </w:p>
          <w:p w14:paraId="360A9BAF" w14:textId="77777777" w:rsidR="009813A5" w:rsidRPr="00703028" w:rsidRDefault="009813A5" w:rsidP="009813A5">
            <w:pPr>
              <w:pStyle w:val="ListBullet"/>
              <w:numPr>
                <w:ilvl w:val="0"/>
                <w:numId w:val="17"/>
              </w:numPr>
              <w:rPr>
                <w:lang w:val="en-SG"/>
              </w:rPr>
            </w:pPr>
            <w:r w:rsidRPr="00703028">
              <w:rPr>
                <w:lang w:val="en-SG"/>
              </w:rPr>
              <w:t xml:space="preserve">See the project </w:t>
            </w:r>
            <w:hyperlink r:id="rId17" w:tgtFrame="_blank" w:history="1">
              <w:r w:rsidRPr="00703028">
                <w:rPr>
                  <w:rStyle w:val="Hyperlink"/>
                  <w:lang w:val="en-SG"/>
                </w:rPr>
                <w:t>HERE</w:t>
              </w:r>
            </w:hyperlink>
            <w:r w:rsidRPr="00703028">
              <w:rPr>
                <w:lang w:val="en-SG"/>
              </w:rPr>
              <w:t>...</w:t>
            </w:r>
          </w:p>
          <w:p w14:paraId="50035D2B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C1A173C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ind w:left="720"/>
              <w:rPr>
                <w:b/>
                <w:bCs/>
              </w:rPr>
            </w:pPr>
          </w:p>
          <w:p w14:paraId="7FFA1FC0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C0910">
              <w:rPr>
                <w:b/>
                <w:bCs/>
              </w:rPr>
              <w:t>Responsive Figma Prototype for a Hotel Website (Individual Project)</w:t>
            </w:r>
          </w:p>
          <w:p w14:paraId="39A1097A" w14:textId="77777777" w:rsidR="009813A5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71F5698E" w14:textId="77777777" w:rsidR="009813A5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Responsive Homepage describing information of hotel such as location, background, restaurants and many more. </w:t>
            </w:r>
          </w:p>
          <w:p w14:paraId="6EDF5D6D" w14:textId="77777777" w:rsidR="009813A5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>Includes features like viewing facilities, rooms, prices and booking page.</w:t>
            </w:r>
          </w:p>
          <w:p w14:paraId="0A100DB8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 Applied usability heuristics principles and UXD principles for layout and</w:t>
            </w:r>
            <w:r>
              <w:rPr>
                <w:lang w:val="en-SG"/>
              </w:rPr>
              <w:t xml:space="preserve"> smooth navigation.</w:t>
            </w:r>
          </w:p>
          <w:p w14:paraId="24EB0DB5" w14:textId="77777777" w:rsidR="009813A5" w:rsidRPr="007C0910" w:rsidRDefault="009813A5" w:rsidP="009813A5">
            <w:pPr>
              <w:pStyle w:val="ListBullet"/>
              <w:numPr>
                <w:ilvl w:val="0"/>
                <w:numId w:val="13"/>
              </w:numPr>
              <w:rPr>
                <w:lang w:val="en-SG"/>
              </w:rPr>
            </w:pPr>
            <w:r w:rsidRPr="007C0910">
              <w:rPr>
                <w:lang w:val="en-SG"/>
              </w:rPr>
              <w:t xml:space="preserve">See the Project </w:t>
            </w:r>
            <w:hyperlink r:id="rId18" w:tgtFrame="_blank" w:history="1">
              <w:r w:rsidRPr="007C0910">
                <w:rPr>
                  <w:rStyle w:val="Hyperlink"/>
                  <w:lang w:val="en-SG"/>
                </w:rPr>
                <w:t>HERE...</w:t>
              </w:r>
            </w:hyperlink>
          </w:p>
          <w:p w14:paraId="6879A5A1" w14:textId="77777777" w:rsidR="009813A5" w:rsidRPr="007C0910" w:rsidRDefault="009813A5" w:rsidP="009813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DD3F944" w14:textId="77777777" w:rsidR="009813A5" w:rsidRPr="0050072F" w:rsidRDefault="009813A5" w:rsidP="009813A5">
            <w:pPr>
              <w:pStyle w:val="ListBullet"/>
              <w:numPr>
                <w:ilvl w:val="0"/>
                <w:numId w:val="0"/>
              </w:numPr>
              <w:rPr>
                <w:lang w:val="en-SG"/>
              </w:rPr>
            </w:pPr>
          </w:p>
          <w:p w14:paraId="21B7BE16" w14:textId="02E2538D" w:rsidR="009813A5" w:rsidRDefault="009813A5" w:rsidP="009813A5">
            <w:pPr>
              <w:spacing w:before="80" w:after="240" w:line="220" w:lineRule="exact"/>
            </w:pPr>
          </w:p>
        </w:tc>
      </w:tr>
    </w:tbl>
    <w:p w14:paraId="215F1FCC" w14:textId="77777777" w:rsidR="00E41AB4" w:rsidRPr="00173B36" w:rsidRDefault="00E41AB4" w:rsidP="00262B06"/>
    <w:sectPr w:rsidR="00E41AB4" w:rsidRPr="00173B36" w:rsidSect="009C1AE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C7F18" w14:textId="77777777" w:rsidR="00C43B17" w:rsidRDefault="00C43B17" w:rsidP="00BA3E51">
      <w:r>
        <w:separator/>
      </w:r>
    </w:p>
  </w:endnote>
  <w:endnote w:type="continuationSeparator" w:id="0">
    <w:p w14:paraId="00395D77" w14:textId="77777777" w:rsidR="00C43B17" w:rsidRDefault="00C43B17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E45EF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768D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2066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F94F" w14:textId="77777777" w:rsidR="00C43B17" w:rsidRDefault="00C43B17" w:rsidP="00BA3E51">
      <w:r>
        <w:separator/>
      </w:r>
    </w:p>
  </w:footnote>
  <w:footnote w:type="continuationSeparator" w:id="0">
    <w:p w14:paraId="621B890F" w14:textId="77777777" w:rsidR="00C43B17" w:rsidRDefault="00C43B17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3314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8689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1C00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7922A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471D7"/>
    <w:multiLevelType w:val="hybridMultilevel"/>
    <w:tmpl w:val="6C5445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768D2"/>
    <w:multiLevelType w:val="hybridMultilevel"/>
    <w:tmpl w:val="0F244B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97944"/>
    <w:multiLevelType w:val="hybridMultilevel"/>
    <w:tmpl w:val="F11A22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B1031"/>
    <w:multiLevelType w:val="multilevel"/>
    <w:tmpl w:val="C39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ED72E5"/>
    <w:multiLevelType w:val="multilevel"/>
    <w:tmpl w:val="F2B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377F3"/>
    <w:multiLevelType w:val="hybridMultilevel"/>
    <w:tmpl w:val="FCD4D5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F3348"/>
    <w:multiLevelType w:val="multilevel"/>
    <w:tmpl w:val="142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B3AF3"/>
    <w:multiLevelType w:val="multilevel"/>
    <w:tmpl w:val="524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590679"/>
    <w:multiLevelType w:val="multilevel"/>
    <w:tmpl w:val="216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16538"/>
    <w:multiLevelType w:val="hybridMultilevel"/>
    <w:tmpl w:val="D38EA7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61C8B"/>
    <w:multiLevelType w:val="hybridMultilevel"/>
    <w:tmpl w:val="8034CA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CB52E3"/>
    <w:multiLevelType w:val="multilevel"/>
    <w:tmpl w:val="286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E4849"/>
    <w:multiLevelType w:val="multilevel"/>
    <w:tmpl w:val="992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4F0C8E"/>
    <w:multiLevelType w:val="multilevel"/>
    <w:tmpl w:val="893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F25D45"/>
    <w:multiLevelType w:val="hybridMultilevel"/>
    <w:tmpl w:val="BC5832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2E4D9E"/>
    <w:multiLevelType w:val="multilevel"/>
    <w:tmpl w:val="E72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10776">
    <w:abstractNumId w:val="15"/>
  </w:num>
  <w:num w:numId="2" w16cid:durableId="1347056077">
    <w:abstractNumId w:val="11"/>
  </w:num>
  <w:num w:numId="3" w16cid:durableId="1427580610">
    <w:abstractNumId w:val="18"/>
  </w:num>
  <w:num w:numId="4" w16cid:durableId="1627155122">
    <w:abstractNumId w:val="6"/>
  </w:num>
  <w:num w:numId="5" w16cid:durableId="1119883638">
    <w:abstractNumId w:val="20"/>
  </w:num>
  <w:num w:numId="6" w16cid:durableId="574752406">
    <w:abstractNumId w:val="1"/>
  </w:num>
  <w:num w:numId="7" w16cid:durableId="934558456">
    <w:abstractNumId w:val="0"/>
  </w:num>
  <w:num w:numId="8" w16cid:durableId="1491560089">
    <w:abstractNumId w:val="10"/>
  </w:num>
  <w:num w:numId="9" w16cid:durableId="1218592342">
    <w:abstractNumId w:val="9"/>
  </w:num>
  <w:num w:numId="10" w16cid:durableId="1298797990">
    <w:abstractNumId w:val="12"/>
  </w:num>
  <w:num w:numId="11" w16cid:durableId="137772049">
    <w:abstractNumId w:val="22"/>
  </w:num>
  <w:num w:numId="12" w16cid:durableId="1456291076">
    <w:abstractNumId w:val="2"/>
  </w:num>
  <w:num w:numId="13" w16cid:durableId="770200509">
    <w:abstractNumId w:val="8"/>
  </w:num>
  <w:num w:numId="14" w16cid:durableId="1040667962">
    <w:abstractNumId w:val="14"/>
  </w:num>
  <w:num w:numId="15" w16cid:durableId="1628048214">
    <w:abstractNumId w:val="17"/>
  </w:num>
  <w:num w:numId="16" w16cid:durableId="1078792926">
    <w:abstractNumId w:val="7"/>
  </w:num>
  <w:num w:numId="17" w16cid:durableId="2043050622">
    <w:abstractNumId w:val="16"/>
  </w:num>
  <w:num w:numId="18" w16cid:durableId="1467776254">
    <w:abstractNumId w:val="5"/>
  </w:num>
  <w:num w:numId="19" w16cid:durableId="2104494717">
    <w:abstractNumId w:val="4"/>
  </w:num>
  <w:num w:numId="20" w16cid:durableId="162354629">
    <w:abstractNumId w:val="19"/>
  </w:num>
  <w:num w:numId="21" w16cid:durableId="473182619">
    <w:abstractNumId w:val="13"/>
  </w:num>
  <w:num w:numId="22" w16cid:durableId="199130627">
    <w:abstractNumId w:val="3"/>
  </w:num>
  <w:num w:numId="23" w16cid:durableId="12450669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84"/>
    <w:rsid w:val="00021DEC"/>
    <w:rsid w:val="00041F8A"/>
    <w:rsid w:val="00045F2E"/>
    <w:rsid w:val="00055BBC"/>
    <w:rsid w:val="00057F35"/>
    <w:rsid w:val="00072B26"/>
    <w:rsid w:val="00073BF3"/>
    <w:rsid w:val="00077FEB"/>
    <w:rsid w:val="00081B51"/>
    <w:rsid w:val="000A6E00"/>
    <w:rsid w:val="000B1C82"/>
    <w:rsid w:val="000B224D"/>
    <w:rsid w:val="000C7293"/>
    <w:rsid w:val="000D3891"/>
    <w:rsid w:val="000F3FE2"/>
    <w:rsid w:val="001235F6"/>
    <w:rsid w:val="001312D5"/>
    <w:rsid w:val="00140582"/>
    <w:rsid w:val="0014190D"/>
    <w:rsid w:val="00144334"/>
    <w:rsid w:val="0015465C"/>
    <w:rsid w:val="00157DB0"/>
    <w:rsid w:val="00166F4D"/>
    <w:rsid w:val="00173B36"/>
    <w:rsid w:val="00177BCB"/>
    <w:rsid w:val="001A5160"/>
    <w:rsid w:val="001C6CEA"/>
    <w:rsid w:val="001D5FD0"/>
    <w:rsid w:val="001E5794"/>
    <w:rsid w:val="001E7B0F"/>
    <w:rsid w:val="001F6D5E"/>
    <w:rsid w:val="00206C86"/>
    <w:rsid w:val="00210D3C"/>
    <w:rsid w:val="00217454"/>
    <w:rsid w:val="002204CE"/>
    <w:rsid w:val="002251C8"/>
    <w:rsid w:val="002333BC"/>
    <w:rsid w:val="0023600D"/>
    <w:rsid w:val="00241482"/>
    <w:rsid w:val="00243E84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E02DA"/>
    <w:rsid w:val="003E1692"/>
    <w:rsid w:val="003E7783"/>
    <w:rsid w:val="003F1663"/>
    <w:rsid w:val="003F4931"/>
    <w:rsid w:val="00420FA8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4E80"/>
    <w:rsid w:val="004E5226"/>
    <w:rsid w:val="004E6AB2"/>
    <w:rsid w:val="004E70E8"/>
    <w:rsid w:val="0050072F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03B6"/>
    <w:rsid w:val="005B3227"/>
    <w:rsid w:val="005D57E5"/>
    <w:rsid w:val="005E26D3"/>
    <w:rsid w:val="005E6EA4"/>
    <w:rsid w:val="005E77B1"/>
    <w:rsid w:val="006175E6"/>
    <w:rsid w:val="00627BB6"/>
    <w:rsid w:val="00645019"/>
    <w:rsid w:val="0067056E"/>
    <w:rsid w:val="0068094B"/>
    <w:rsid w:val="00686284"/>
    <w:rsid w:val="006959E4"/>
    <w:rsid w:val="00703028"/>
    <w:rsid w:val="00716542"/>
    <w:rsid w:val="007337AD"/>
    <w:rsid w:val="0073402D"/>
    <w:rsid w:val="00755988"/>
    <w:rsid w:val="00780ADA"/>
    <w:rsid w:val="00792D43"/>
    <w:rsid w:val="007B30FE"/>
    <w:rsid w:val="007B7A61"/>
    <w:rsid w:val="007C0910"/>
    <w:rsid w:val="007E1FA8"/>
    <w:rsid w:val="007E6083"/>
    <w:rsid w:val="007F18EF"/>
    <w:rsid w:val="007F2531"/>
    <w:rsid w:val="00812951"/>
    <w:rsid w:val="00814D6E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813A5"/>
    <w:rsid w:val="0098447D"/>
    <w:rsid w:val="00984A59"/>
    <w:rsid w:val="00986331"/>
    <w:rsid w:val="009A6667"/>
    <w:rsid w:val="009A707B"/>
    <w:rsid w:val="009B2B04"/>
    <w:rsid w:val="009C1AE9"/>
    <w:rsid w:val="009C7105"/>
    <w:rsid w:val="00A122BB"/>
    <w:rsid w:val="00A22B06"/>
    <w:rsid w:val="00A37F9E"/>
    <w:rsid w:val="00A66A59"/>
    <w:rsid w:val="00A83E7B"/>
    <w:rsid w:val="00A8656F"/>
    <w:rsid w:val="00A8796B"/>
    <w:rsid w:val="00AB7FE5"/>
    <w:rsid w:val="00AC1E5A"/>
    <w:rsid w:val="00AD31BF"/>
    <w:rsid w:val="00AE0234"/>
    <w:rsid w:val="00AF3B03"/>
    <w:rsid w:val="00B14E21"/>
    <w:rsid w:val="00B431B6"/>
    <w:rsid w:val="00B5243A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55FC"/>
    <w:rsid w:val="00C43B17"/>
    <w:rsid w:val="00C4572B"/>
    <w:rsid w:val="00C532FC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4222D"/>
    <w:rsid w:val="00D666BB"/>
    <w:rsid w:val="00D720DF"/>
    <w:rsid w:val="00D90825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86C76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D3A22"/>
  <w15:chartTrackingRefBased/>
  <w15:docId w15:val="{3BEACDD3-0741-4401-AA92-E5DF9EDB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43E8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43E84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color w:val="auto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243E84"/>
    <w:pPr>
      <w:numPr>
        <w:numId w:val="7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color w:val="auto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rsid w:val="009813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redly.com/badges/0c219e5c-faab-47fe-9e2f-13f93c82dc48/public_url" TargetMode="External"/><Relationship Id="rId18" Type="http://schemas.openxmlformats.org/officeDocument/2006/relationships/hyperlink" Target="https://www.figma.com/design/mL9LRwtFVCVSLc2eLYZVYB/The-Velvet-Oasis-Hotel?m=dev&amp;t=5Vjb7wc9xmFAbhjL-1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khant-htoo-aung-17161b307/" TargetMode="External"/><Relationship Id="rId17" Type="http://schemas.openxmlformats.org/officeDocument/2006/relationships/hyperlink" Target="https://chrisjames09.github.io/Joji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wxwjx/Business-App-Dev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hanthtooaung52.wixsite.com/my-site-1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github.com/Chrisjames09/Booking-Platform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redly.com/badges/6060827b-4795-4923-94de-f8ee34e73d4d/public_url" TargetMode="External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nthtoo.aung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B1ADCB444D48C28B02988FFC2BB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034FB-EEF0-4492-B319-C24D7D9B49CE}"/>
      </w:docPartPr>
      <w:docPartBody>
        <w:p w:rsidR="005A28DA" w:rsidRDefault="00000000">
          <w:pPr>
            <w:pStyle w:val="21B1ADCB444D48C28B02988FFC2BB8B9"/>
          </w:pPr>
          <w:r w:rsidRPr="00173B36">
            <w:t>CONTACT</w:t>
          </w:r>
        </w:p>
      </w:docPartBody>
    </w:docPart>
    <w:docPart>
      <w:docPartPr>
        <w:name w:val="CD83C3C6C0354963AB7E0CC13415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E8C4D-A97E-4F2D-8A29-2B7B29770D47}"/>
      </w:docPartPr>
      <w:docPartBody>
        <w:p w:rsidR="005A28DA" w:rsidRDefault="00000000">
          <w:pPr>
            <w:pStyle w:val="CD83C3C6C0354963AB7E0CC13415C013"/>
          </w:pPr>
          <w:r w:rsidRPr="00173B36">
            <w:t>PROFILE</w:t>
          </w:r>
        </w:p>
      </w:docPartBody>
    </w:docPart>
    <w:docPart>
      <w:docPartPr>
        <w:name w:val="48F70FA98C1E407AAD22A02B0B991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F72E3-8C48-4CC1-A12A-677E3D7141C2}"/>
      </w:docPartPr>
      <w:docPartBody>
        <w:p w:rsidR="00FC24A0" w:rsidRDefault="00101EE0" w:rsidP="00101EE0">
          <w:pPr>
            <w:pStyle w:val="48F70FA98C1E407AAD22A02B0B9913BB"/>
          </w:pPr>
          <w:r w:rsidRPr="00173B36">
            <w:t>SKILLS</w:t>
          </w:r>
        </w:p>
      </w:docPartBody>
    </w:docPart>
    <w:docPart>
      <w:docPartPr>
        <w:name w:val="1FA0942CD1D34318A85D558FA255C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7713A-BBB1-4D1C-8EF0-054B1FFDEBB9}"/>
      </w:docPartPr>
      <w:docPartBody>
        <w:p w:rsidR="00000000" w:rsidRDefault="00FC24A0" w:rsidP="00FC24A0">
          <w:pPr>
            <w:pStyle w:val="1FA0942CD1D34318A85D558FA255C82A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DC"/>
    <w:rsid w:val="000B1C82"/>
    <w:rsid w:val="00101EE0"/>
    <w:rsid w:val="001204DC"/>
    <w:rsid w:val="0034608C"/>
    <w:rsid w:val="005A28DA"/>
    <w:rsid w:val="00604296"/>
    <w:rsid w:val="00627BB6"/>
    <w:rsid w:val="009923E9"/>
    <w:rsid w:val="00AD31BF"/>
    <w:rsid w:val="00D07D00"/>
    <w:rsid w:val="00F86C76"/>
    <w:rsid w:val="00FC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101EE0"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3092FA8D594086B63E2627E71A96E4">
    <w:name w:val="A73092FA8D594086B63E2627E71A96E4"/>
    <w:rsid w:val="00FC24A0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 w:bidi="ar-SA"/>
      <w14:ligatures w14:val="none"/>
    </w:rPr>
  </w:style>
  <w:style w:type="paragraph" w:customStyle="1" w:styleId="6748212BFF0E42ACABE973BE4EE10C57">
    <w:name w:val="6748212BFF0E42ACABE973BE4EE10C57"/>
    <w:rsid w:val="00FC24A0"/>
  </w:style>
  <w:style w:type="paragraph" w:customStyle="1" w:styleId="21B1ADCB444D48C28B02988FFC2BB8B9">
    <w:name w:val="21B1ADCB444D48C28B02988FFC2BB8B9"/>
  </w:style>
  <w:style w:type="paragraph" w:customStyle="1" w:styleId="CD83C3C6C0354963AB7E0CC13415C013">
    <w:name w:val="CD83C3C6C0354963AB7E0CC13415C013"/>
  </w:style>
  <w:style w:type="paragraph" w:customStyle="1" w:styleId="3F997C2A3D5F45BDABE02C2C698722BF">
    <w:name w:val="3F997C2A3D5F45BDABE02C2C698722BF"/>
    <w:rsid w:val="00FC24A0"/>
  </w:style>
  <w:style w:type="paragraph" w:customStyle="1" w:styleId="1FA0942CD1D34318A85D558FA255C82A">
    <w:name w:val="1FA0942CD1D34318A85D558FA255C82A"/>
    <w:rsid w:val="00FC24A0"/>
  </w:style>
  <w:style w:type="paragraph" w:customStyle="1" w:styleId="4D08662C009842B786C8B81F013E98B1">
    <w:name w:val="4D08662C009842B786C8B81F013E98B1"/>
    <w:rsid w:val="00FC24A0"/>
  </w:style>
  <w:style w:type="paragraph" w:customStyle="1" w:styleId="71840B08A1BE41F595363A965ADD1008">
    <w:name w:val="71840B08A1BE41F595363A965ADD1008"/>
    <w:rsid w:val="00FC24A0"/>
  </w:style>
  <w:style w:type="paragraph" w:customStyle="1" w:styleId="06ECB7F0F76E45B585F1C8B13AA4FBCB">
    <w:name w:val="06ECB7F0F76E45B585F1C8B13AA4FBCB"/>
    <w:rsid w:val="00FC24A0"/>
  </w:style>
  <w:style w:type="paragraph" w:customStyle="1" w:styleId="B06FDA795B7B4077B1FCD15B89890AE5">
    <w:name w:val="B06FDA795B7B4077B1FCD15B89890AE5"/>
    <w:rsid w:val="00FC24A0"/>
  </w:style>
  <w:style w:type="character" w:customStyle="1" w:styleId="Heading2Char">
    <w:name w:val="Heading 2 Char"/>
    <w:basedOn w:val="DefaultParagraphFont"/>
    <w:link w:val="Heading2"/>
    <w:uiPriority w:val="9"/>
    <w:rsid w:val="00101EE0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paragraph" w:customStyle="1" w:styleId="48F70FA98C1E407AAD22A02B0B9913BB">
    <w:name w:val="48F70FA98C1E407AAD22A02B0B9913BB"/>
    <w:rsid w:val="00101EE0"/>
  </w:style>
  <w:style w:type="paragraph" w:customStyle="1" w:styleId="3311F6B286B7486CAC563DD651EA3654">
    <w:name w:val="3311F6B286B7486CAC563DD651EA3654"/>
    <w:rsid w:val="00101E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3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Htoo Aung</dc:creator>
  <cp:keywords/>
  <dc:description/>
  <cp:lastModifiedBy>Khant Htoo Aung - MSD</cp:lastModifiedBy>
  <cp:revision>2</cp:revision>
  <cp:lastPrinted>2026-04-10T06:23:00Z</cp:lastPrinted>
  <dcterms:created xsi:type="dcterms:W3CDTF">2026-04-10T06:24:00Z</dcterms:created>
  <dcterms:modified xsi:type="dcterms:W3CDTF">2026-04-10T06:24:00Z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